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8049DB" w:rsidRPr="00585658" w14:paraId="4F07C085" w14:textId="77777777" w:rsidTr="4A74C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sdt>
            <w:sdtPr>
              <w:rPr>
                <w:i/>
                <w:iCs/>
                <w:szCs w:val="24"/>
              </w:rPr>
              <w:alias w:val="Enter company name:"/>
              <w:tag w:val="Enter company name:"/>
              <w:id w:val="-1907209145"/>
              <w:placeholder>
                <w:docPart w:val="B5DD4602DFD3403AB0E4D0109D206AAF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14:paraId="669168AD" w14:textId="027AC7FF" w:rsidR="008049DB" w:rsidRPr="00585658" w:rsidRDefault="00930DE3">
                <w:pPr>
                  <w:pStyle w:val="Heading1"/>
                  <w:rPr>
                    <w:i/>
                    <w:iCs/>
                    <w:szCs w:val="24"/>
                  </w:rPr>
                </w:pPr>
                <w:r w:rsidRPr="00585658">
                  <w:rPr>
                    <w:i/>
                    <w:iCs/>
                    <w:szCs w:val="24"/>
                  </w:rPr>
                  <w:t>Leading Energy</w:t>
                </w:r>
                <w:r w:rsidR="00CE48C4" w:rsidRPr="00585658">
                  <w:rPr>
                    <w:i/>
                    <w:iCs/>
                    <w:szCs w:val="24"/>
                  </w:rPr>
                  <w:t xml:space="preserve"> </w:t>
                </w:r>
                <w:r w:rsidRPr="00585658">
                  <w:rPr>
                    <w:i/>
                    <w:iCs/>
                    <w:szCs w:val="24"/>
                  </w:rPr>
                  <w:t>Solutions</w:t>
                </w:r>
              </w:p>
            </w:sdtContent>
          </w:sdt>
          <w:p w14:paraId="7FE96601" w14:textId="3B5743E0" w:rsidR="008049DB" w:rsidRPr="00585658" w:rsidRDefault="00CE48C4" w:rsidP="00930DE3">
            <w:pPr>
              <w:pStyle w:val="Slogan"/>
              <w:rPr>
                <w:iCs/>
              </w:rPr>
            </w:pPr>
            <w:r w:rsidRPr="00585658">
              <w:rPr>
                <w:iCs/>
                <w:noProof/>
              </w:rPr>
              <w:drawing>
                <wp:anchor distT="0" distB="0" distL="114300" distR="114300" simplePos="0" relativeHeight="251658240" behindDoc="1" locked="0" layoutInCell="1" allowOverlap="1" wp14:anchorId="186D8327" wp14:editId="409A473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-193040</wp:posOffset>
                  </wp:positionV>
                  <wp:extent cx="1139825" cy="1139825"/>
                  <wp:effectExtent l="0" t="0" r="3175" b="3175"/>
                  <wp:wrapThrough wrapText="bothSides">
                    <wp:wrapPolygon edited="0">
                      <wp:start x="6859" y="0"/>
                      <wp:lineTo x="4332" y="1083"/>
                      <wp:lineTo x="0" y="4693"/>
                      <wp:lineTo x="0" y="14440"/>
                      <wp:lineTo x="1083" y="17689"/>
                      <wp:lineTo x="6137" y="21299"/>
                      <wp:lineTo x="6859" y="21299"/>
                      <wp:lineTo x="14440" y="21299"/>
                      <wp:lineTo x="15162" y="21299"/>
                      <wp:lineTo x="19855" y="17689"/>
                      <wp:lineTo x="19855" y="17328"/>
                      <wp:lineTo x="21299" y="14440"/>
                      <wp:lineTo x="21299" y="4693"/>
                      <wp:lineTo x="16967" y="1083"/>
                      <wp:lineTo x="14440" y="0"/>
                      <wp:lineTo x="6859" y="0"/>
                    </wp:wrapPolygon>
                  </wp:wrapThrough>
                  <wp:docPr id="14555585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58591" name="Picture 1455558591"/>
                          <pic:cNvPicPr/>
                        </pic:nvPicPr>
                        <pic:blipFill>
                          <a:blip r:embed="rId11" cstate="print">
                            <a:alphaModFix amt="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113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30DE3" w:rsidRPr="00585658">
              <w:rPr>
                <w:iCs/>
              </w:rPr>
              <w:t>www.LeadingEnergySolutions.com</w:t>
            </w:r>
          </w:p>
          <w:p w14:paraId="4E9B72B7" w14:textId="027AC7FF" w:rsidR="00CE48C4" w:rsidRPr="00585658" w:rsidRDefault="00CE48C4" w:rsidP="00930DE3">
            <w:pPr>
              <w:pStyle w:val="Slogan"/>
              <w:rPr>
                <w:iCs/>
              </w:rPr>
            </w:pPr>
          </w:p>
        </w:tc>
        <w:tc>
          <w:tcPr>
            <w:tcW w:w="5048" w:type="dxa"/>
          </w:tcPr>
          <w:p w14:paraId="3C8CB185" w14:textId="18C2E82C" w:rsidR="008049DB" w:rsidRPr="00585658" w:rsidRDefault="00585658">
            <w:pPr>
              <w:pStyle w:val="Title"/>
              <w:rPr>
                <w:i/>
                <w:iCs/>
              </w:rPr>
            </w:pPr>
            <w:r w:rsidRPr="00585658">
              <w:rPr>
                <w:i/>
                <w:iCs/>
              </w:rPr>
              <w:t>H</w:t>
            </w:r>
            <w:r w:rsidR="00204E91">
              <w:rPr>
                <w:i/>
                <w:iCs/>
              </w:rPr>
              <w:t>.</w:t>
            </w:r>
            <w:r w:rsidRPr="00585658">
              <w:rPr>
                <w:i/>
                <w:iCs/>
              </w:rPr>
              <w:t>o</w:t>
            </w:r>
            <w:r w:rsidR="00204E91">
              <w:rPr>
                <w:i/>
                <w:iCs/>
              </w:rPr>
              <w:t>.</w:t>
            </w:r>
            <w:r w:rsidRPr="00585658">
              <w:rPr>
                <w:i/>
                <w:iCs/>
              </w:rPr>
              <w:t>m</w:t>
            </w:r>
            <w:r w:rsidR="00204E91">
              <w:rPr>
                <w:i/>
                <w:iCs/>
              </w:rPr>
              <w:t>.</w:t>
            </w:r>
            <w:r w:rsidRPr="00585658">
              <w:rPr>
                <w:i/>
                <w:iCs/>
              </w:rPr>
              <w:t>e</w:t>
            </w:r>
            <w:r w:rsidR="00204E91">
              <w:rPr>
                <w:i/>
                <w:iCs/>
              </w:rPr>
              <w:t>.</w:t>
            </w:r>
            <w:r w:rsidRPr="00585658">
              <w:rPr>
                <w:i/>
                <w:iCs/>
              </w:rPr>
              <w:t xml:space="preserve"> </w:t>
            </w:r>
            <w:sdt>
              <w:sdtPr>
                <w:rPr>
                  <w:i/>
                  <w:iCs/>
                </w:rPr>
                <w:alias w:val="Invoice:"/>
                <w:tag w:val="Invoice:"/>
                <w:id w:val="205688853"/>
                <w:placeholder>
                  <w:docPart w:val="BA97EF2F12914637A768FDC765349EAB"/>
                </w:placeholder>
                <w:temporary/>
                <w:showingPlcHdr/>
                <w15:appearance w15:val="hidden"/>
              </w:sdtPr>
              <w:sdtContent>
                <w:r w:rsidR="00CE7F7E" w:rsidRPr="00585658">
                  <w:rPr>
                    <w:i/>
                    <w:iCs/>
                  </w:rPr>
                  <w:t>INVOICE</w:t>
                </w:r>
              </w:sdtContent>
            </w:sdt>
          </w:p>
          <w:p w14:paraId="15F5DC37" w14:textId="77777777" w:rsidR="00C45046" w:rsidRDefault="00000000" w:rsidP="00C45046">
            <w:pPr>
              <w:pStyle w:val="Heading2"/>
              <w:rPr>
                <w:i/>
                <w:iCs/>
              </w:rPr>
            </w:pPr>
            <w:sdt>
              <w:sdtPr>
                <w:rPr>
                  <w:i/>
                  <w:iCs/>
                </w:rPr>
                <w:alias w:val="Invoice number:"/>
                <w:tag w:val="Invoice number:"/>
                <w:id w:val="674689995"/>
                <w:placeholder>
                  <w:docPart w:val="F23D62D9F3914FC7891B35F3B2789450"/>
                </w:placeholder>
                <w:temporary/>
                <w:showingPlcHdr/>
                <w15:appearance w15:val="hidden"/>
              </w:sdtPr>
              <w:sdtContent>
                <w:r w:rsidR="00CE7F7E" w:rsidRPr="00585658">
                  <w:rPr>
                    <w:i/>
                    <w:iCs/>
                  </w:rPr>
                  <w:t>Invoice #</w:t>
                </w:r>
              </w:sdtContent>
            </w:sdt>
            <w:r w:rsidR="00CE7F7E" w:rsidRPr="00585658">
              <w:rPr>
                <w:i/>
                <w:iCs/>
              </w:rPr>
              <w:t xml:space="preserve"> </w:t>
            </w:r>
            <w:r w:rsidR="00CE48C4" w:rsidRPr="00585658">
              <w:rPr>
                <w:i/>
                <w:iCs/>
              </w:rPr>
              <w:t>00</w:t>
            </w:r>
            <w:r w:rsidR="002755AD">
              <w:rPr>
                <w:i/>
                <w:iCs/>
              </w:rPr>
              <w:t>3</w:t>
            </w:r>
            <w:r w:rsidR="00C45046">
              <w:rPr>
                <w:i/>
                <w:iCs/>
              </w:rPr>
              <w:t>4</w:t>
            </w:r>
          </w:p>
          <w:p w14:paraId="4A0C2582" w14:textId="7465929F" w:rsidR="008049DB" w:rsidRPr="00585658" w:rsidRDefault="00000000" w:rsidP="00C45046">
            <w:pPr>
              <w:pStyle w:val="Heading2"/>
              <w:rPr>
                <w:i/>
                <w:iCs/>
              </w:rPr>
            </w:pPr>
            <w:sdt>
              <w:sdtPr>
                <w:rPr>
                  <w:i/>
                  <w:iCs/>
                </w:rPr>
                <w:alias w:val="Date:"/>
                <w:tag w:val="Date:"/>
                <w:id w:val="677780987"/>
                <w:placeholder>
                  <w:docPart w:val="293A03E1C1A74B0BAAD6BB5DEC3981D3"/>
                </w:placeholder>
                <w:temporary/>
                <w:showingPlcHdr/>
                <w15:appearance w15:val="hidden"/>
              </w:sdtPr>
              <w:sdtContent>
                <w:r w:rsidR="00CE7F7E" w:rsidRPr="00585658">
                  <w:rPr>
                    <w:i/>
                    <w:iCs/>
                  </w:rPr>
                  <w:t>Date:</w:t>
                </w:r>
              </w:sdtContent>
            </w:sdt>
            <w:r w:rsidR="006A3739" w:rsidRPr="00585658">
              <w:rPr>
                <w:i/>
                <w:iCs/>
              </w:rPr>
              <w:t xml:space="preserve"> </w:t>
            </w:r>
            <w:r w:rsidR="00955486">
              <w:rPr>
                <w:i/>
                <w:iCs/>
              </w:rPr>
              <w:t>4/</w:t>
            </w:r>
            <w:r w:rsidR="00C45046">
              <w:rPr>
                <w:i/>
                <w:iCs/>
              </w:rPr>
              <w:t>6</w:t>
            </w:r>
            <w:r w:rsidR="00955486">
              <w:rPr>
                <w:i/>
                <w:iCs/>
              </w:rPr>
              <w:t>/2026</w:t>
            </w:r>
          </w:p>
        </w:tc>
      </w:tr>
      <w:tr w:rsidR="008049DB" w14:paraId="56C9AD82" w14:textId="77777777" w:rsidTr="4A74C54E">
        <w:trPr>
          <w:trHeight w:val="1107"/>
        </w:trPr>
        <w:tc>
          <w:tcPr>
            <w:tcW w:w="5032" w:type="dxa"/>
          </w:tcPr>
          <w:p w14:paraId="1EEF6E00" w14:textId="77777777" w:rsidR="00CE48C4" w:rsidRDefault="00CE48C4">
            <w:pPr>
              <w:rPr>
                <w:b/>
                <w:bCs/>
                <w:caps/>
                <w:szCs w:val="16"/>
              </w:rPr>
            </w:pPr>
          </w:p>
          <w:p w14:paraId="5B7E0150" w14:textId="36240563" w:rsidR="008049DB" w:rsidRDefault="00930DE3">
            <w:r w:rsidRPr="00930DE3">
              <w:rPr>
                <w:b/>
                <w:bCs/>
                <w:caps/>
                <w:szCs w:val="16"/>
              </w:rPr>
              <w:t>quotation For:</w:t>
            </w:r>
          </w:p>
          <w:p w14:paraId="5E508375" w14:textId="43DF19FA" w:rsidR="00BF6D09" w:rsidRDefault="6B60A11E">
            <w:r>
              <w:t>Charles McDonald</w:t>
            </w:r>
          </w:p>
          <w:p w14:paraId="3A086C7D" w14:textId="66CBB537" w:rsidR="006F659F" w:rsidRDefault="6B60A11E">
            <w:r>
              <w:t>6313 Tabor Church Rd</w:t>
            </w:r>
          </w:p>
          <w:p w14:paraId="16A4F4AE" w14:textId="43A3744E" w:rsidR="008049DB" w:rsidRDefault="6D0A8512">
            <w:r>
              <w:t>Fayetteville</w:t>
            </w:r>
            <w:r w:rsidR="70F51DFB">
              <w:t xml:space="preserve">, NC </w:t>
            </w:r>
            <w:r w:rsidR="6C19CEF0">
              <w:t>283</w:t>
            </w:r>
            <w:r w:rsidR="7398E433">
              <w:t>1</w:t>
            </w:r>
            <w:r w:rsidR="68426AB6">
              <w:t>3</w:t>
            </w:r>
          </w:p>
        </w:tc>
        <w:tc>
          <w:tcPr>
            <w:tcW w:w="5048" w:type="dxa"/>
          </w:tcPr>
          <w:p w14:paraId="514B86DC" w14:textId="35A1A8B0" w:rsidR="008049DB" w:rsidRDefault="008049DB">
            <w:pPr>
              <w:pStyle w:val="Heading3"/>
            </w:pPr>
          </w:p>
          <w:p w14:paraId="0C593EC4" w14:textId="0A2D9DD6" w:rsidR="008049DB" w:rsidRDefault="008049DB"/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14:paraId="1BAE3F5F" w14:textId="77777777" w:rsidTr="00955486">
        <w:trPr>
          <w:trHeight w:val="646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121238EF" w14:textId="77777777" w:rsidR="008049DB" w:rsidRDefault="00000000">
            <w:pPr>
              <w:pStyle w:val="Heading3"/>
              <w:spacing w:line="264" w:lineRule="auto"/>
            </w:pPr>
            <w:sdt>
              <w:sdtPr>
                <w:alias w:val="Comments or special instructions:"/>
                <w:tag w:val="Comments or special instructions:"/>
                <w:id w:val="2040548107"/>
                <w:placeholder>
                  <w:docPart w:val="1D87B34181514E378EF74C8E3767CCA5"/>
                </w:placeholder>
                <w:temporary/>
                <w:showingPlcHdr/>
                <w15:appearance w15:val="hidden"/>
              </w:sdtPr>
              <w:sdtContent>
                <w:r w:rsidR="00616194">
                  <w:t>Comments or special instructions:</w:t>
                </w:r>
              </w:sdtContent>
            </w:sdt>
          </w:p>
          <w:p w14:paraId="601EE118" w14:textId="70B1BC1C" w:rsidR="008049DB" w:rsidRDefault="00775CC5">
            <w:pPr>
              <w:spacing w:line="264" w:lineRule="auto"/>
            </w:pPr>
            <w:r>
              <w:t>All work</w:t>
            </w:r>
            <w:r w:rsidR="005E1A29">
              <w:t xml:space="preserve"> for this project is only for the HOME/HEAR Program. </w:t>
            </w:r>
            <w:r w:rsidR="00443848">
              <w:t xml:space="preserve">Any additional work or request must be </w:t>
            </w:r>
            <w:r w:rsidR="006F0833">
              <w:t>performed</w:t>
            </w:r>
            <w:r w:rsidR="00443848">
              <w:t xml:space="preserve"> separately on a different agreement. </w:t>
            </w:r>
            <w:r w:rsidR="004249EA">
              <w:t xml:space="preserve">All </w:t>
            </w:r>
            <w:r w:rsidR="00846F8C">
              <w:t xml:space="preserve">parts and </w:t>
            </w:r>
            <w:r w:rsidR="007B3024">
              <w:t xml:space="preserve">labor are covered under a </w:t>
            </w:r>
            <w:r w:rsidR="006F0833">
              <w:t>1-year</w:t>
            </w:r>
            <w:r w:rsidR="007B3024">
              <w:t xml:space="preserve"> warranty. There is </w:t>
            </w:r>
            <w:r w:rsidR="3CC18949">
              <w:t>an</w:t>
            </w:r>
            <w:r w:rsidR="007B3024">
              <w:t xml:space="preserve"> additional manufacturer </w:t>
            </w:r>
            <w:r w:rsidR="006F0833">
              <w:t>based on the equipment installed.</w:t>
            </w:r>
          </w:p>
        </w:tc>
      </w:tr>
    </w:tbl>
    <w:tbl>
      <w:tblPr>
        <w:tblStyle w:val="GridTable1Light"/>
        <w:tblW w:w="10255" w:type="dxa"/>
        <w:jc w:val="center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620"/>
        <w:gridCol w:w="4515"/>
        <w:gridCol w:w="1530"/>
        <w:gridCol w:w="1330"/>
        <w:gridCol w:w="1260"/>
      </w:tblGrid>
      <w:tr w:rsidR="00CA5F4A" w14:paraId="2D96AE88" w14:textId="77777777" w:rsidTr="32839A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  <w:jc w:val="center"/>
        </w:trPr>
        <w:tc>
          <w:tcPr>
            <w:tcW w:w="1620" w:type="dxa"/>
          </w:tcPr>
          <w:p w14:paraId="77E5BADB" w14:textId="31DA100F" w:rsidR="009A63EA" w:rsidRPr="00E1222A" w:rsidRDefault="0B8D0A84" w:rsidP="0E62E572">
            <w:pPr>
              <w:pStyle w:val="Heading4"/>
            </w:pPr>
            <w:r w:rsidRPr="00E1222A">
              <w:t>Item</w:t>
            </w:r>
          </w:p>
        </w:tc>
        <w:tc>
          <w:tcPr>
            <w:tcW w:w="4515" w:type="dxa"/>
          </w:tcPr>
          <w:p w14:paraId="450C49BC" w14:textId="53B00FD0" w:rsidR="009A63EA" w:rsidRPr="00E1222A" w:rsidRDefault="0B8D0A84" w:rsidP="0E62E572">
            <w:pPr>
              <w:pStyle w:val="Heading4"/>
            </w:pPr>
            <w:r w:rsidRPr="00E1222A">
              <w:t>Description</w:t>
            </w:r>
          </w:p>
        </w:tc>
        <w:tc>
          <w:tcPr>
            <w:tcW w:w="1530" w:type="dxa"/>
          </w:tcPr>
          <w:p w14:paraId="433E506F" w14:textId="20D9514C" w:rsidR="009A63EA" w:rsidRPr="00E1222A" w:rsidRDefault="0B8D0A84" w:rsidP="0E62E572">
            <w:pPr>
              <w:pStyle w:val="Heading4"/>
              <w:keepNext w:val="0"/>
            </w:pPr>
            <w:r w:rsidRPr="00E1222A">
              <w:t>unit price</w:t>
            </w:r>
          </w:p>
        </w:tc>
        <w:tc>
          <w:tcPr>
            <w:tcW w:w="1330" w:type="dxa"/>
          </w:tcPr>
          <w:p w14:paraId="48A079E1" w14:textId="50C13D4D" w:rsidR="009A63EA" w:rsidRPr="00E1222A" w:rsidRDefault="0B8D0A84" w:rsidP="0E62E572">
            <w:pPr>
              <w:pStyle w:val="Heading4"/>
            </w:pPr>
            <w:r w:rsidRPr="00E1222A">
              <w:t>rebate</w:t>
            </w:r>
          </w:p>
        </w:tc>
        <w:tc>
          <w:tcPr>
            <w:tcW w:w="1260" w:type="dxa"/>
          </w:tcPr>
          <w:p w14:paraId="4F70987C" w14:textId="77777777" w:rsidR="009A63EA" w:rsidRPr="00E1222A" w:rsidRDefault="00000000">
            <w:pPr>
              <w:pStyle w:val="Heading4"/>
            </w:pPr>
            <w:sdt>
              <w:sdtPr>
                <w:alias w:val="Total:"/>
                <w:tag w:val="Total:"/>
                <w:id w:val="-150831350"/>
                <w:placeholder>
                  <w:docPart w:val="E940C01B2577436C8DB6FBDBDCE47DFF"/>
                </w:placeholder>
                <w:temporary/>
                <w:showingPlcHdr/>
                <w15:appearance w15:val="hidden"/>
              </w:sdtPr>
              <w:sdtContent>
                <w:r w:rsidR="0B8D0A84" w:rsidRPr="00E1222A">
                  <w:t>TOTAL</w:t>
                </w:r>
              </w:sdtContent>
            </w:sdt>
          </w:p>
        </w:tc>
      </w:tr>
      <w:tr w:rsidR="00145D92" w14:paraId="1E6BD1B1" w14:textId="77777777" w:rsidTr="32839ADF">
        <w:trPr>
          <w:trHeight w:val="1376"/>
          <w:jc w:val="center"/>
        </w:trPr>
        <w:tc>
          <w:tcPr>
            <w:tcW w:w="1620" w:type="dxa"/>
          </w:tcPr>
          <w:p w14:paraId="08B256F3" w14:textId="3E1FB782" w:rsidR="00145D92" w:rsidRPr="001D3826" w:rsidRDefault="26AA3BDD" w:rsidP="0E62E572">
            <w:pPr>
              <w:pStyle w:val="Quantity"/>
            </w:pPr>
            <w:r w:rsidRPr="0E62E572">
              <w:t>Hot Water Heat Pump</w:t>
            </w:r>
          </w:p>
        </w:tc>
        <w:tc>
          <w:tcPr>
            <w:tcW w:w="4515" w:type="dxa"/>
          </w:tcPr>
          <w:p w14:paraId="667659ED" w14:textId="12153DB3" w:rsidR="00145D92" w:rsidRPr="001D3826" w:rsidRDefault="46F7022A" w:rsidP="32839ADF">
            <w:pPr>
              <w:tabs>
                <w:tab w:val="left" w:pos="398"/>
              </w:tabs>
              <w:spacing w:before="71"/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AHRI # 214784826</w:t>
            </w:r>
          </w:p>
          <w:p w14:paraId="0EDFE33C" w14:textId="3B0FF77A" w:rsidR="00145D92" w:rsidRPr="001D3826" w:rsidRDefault="46F7022A" w:rsidP="32839ADF">
            <w:pPr>
              <w:tabs>
                <w:tab w:val="left" w:pos="398"/>
              </w:tabs>
              <w:spacing w:before="1"/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Brand A.O. Smith Signature 900 50-Gallon Hybrid Heat Pump Water Heater</w:t>
            </w:r>
          </w:p>
          <w:p w14:paraId="6A4C4C63" w14:textId="71EAE023" w:rsidR="00145D92" w:rsidRPr="001D3826" w:rsidRDefault="46F7022A" w:rsidP="32839ADF">
            <w:pPr>
              <w:tabs>
                <w:tab w:val="left" w:pos="398"/>
              </w:tabs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Model # HSPN10-50H45DV</w:t>
            </w:r>
          </w:p>
          <w:p w14:paraId="1FD9D43A" w14:textId="633C1AE9" w:rsidR="00145D92" w:rsidRPr="001D3826" w:rsidRDefault="46F7022A" w:rsidP="32839ADF">
            <w:pPr>
              <w:tabs>
                <w:tab w:val="left" w:pos="398"/>
              </w:tabs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Eﬃciency: 452</w:t>
            </w:r>
          </w:p>
          <w:p w14:paraId="2FA5A037" w14:textId="037ACAB5" w:rsidR="00145D92" w:rsidRPr="001D3826" w:rsidRDefault="46F7022A" w:rsidP="32839ADF">
            <w:pPr>
              <w:tabs>
                <w:tab w:val="left" w:pos="398"/>
              </w:tabs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Tank size: 50</w:t>
            </w:r>
          </w:p>
          <w:p w14:paraId="65E06DC4" w14:textId="05538A57" w:rsidR="00145D92" w:rsidRPr="001D3826" w:rsidRDefault="46F7022A" w:rsidP="32839ADF">
            <w:pPr>
              <w:tabs>
                <w:tab w:val="left" w:pos="398"/>
              </w:tabs>
              <w:spacing w:before="1"/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Description of installation labor</w:t>
            </w:r>
          </w:p>
          <w:p w14:paraId="5427A105" w14:textId="6E064018" w:rsidR="00145D92" w:rsidRPr="001D3826" w:rsidRDefault="46F7022A" w:rsidP="32839ADF">
            <w:pPr>
              <w:ind w:right="240"/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Update gas water heater tank and replace it with an Energy Star Water Heater.</w:t>
            </w:r>
          </w:p>
          <w:p w14:paraId="172C83D4" w14:textId="22114CC4" w:rsidR="00145D92" w:rsidRPr="001D3826" w:rsidRDefault="46F7022A" w:rsidP="32839ADF">
            <w:pPr>
              <w:tabs>
                <w:tab w:val="left" w:pos="936"/>
              </w:tabs>
              <w:spacing w:before="1"/>
              <w:ind w:right="432"/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Disconnect and remove the existing water heater if Applicable</w:t>
            </w:r>
          </w:p>
          <w:p w14:paraId="79711584" w14:textId="518ABCCA" w:rsidR="00145D92" w:rsidRPr="001D3826" w:rsidRDefault="46F7022A" w:rsidP="32839ADF">
            <w:pPr>
              <w:tabs>
                <w:tab w:val="left" w:pos="936"/>
              </w:tabs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Dispose and remove equipment</w:t>
            </w:r>
          </w:p>
          <w:p w14:paraId="1DB6565C" w14:textId="2956C0C7" w:rsidR="00145D92" w:rsidRPr="001D3826" w:rsidRDefault="46F7022A" w:rsidP="32839ADF">
            <w:pPr>
              <w:tabs>
                <w:tab w:val="left" w:pos="936"/>
              </w:tabs>
              <w:spacing w:before="1"/>
              <w:ind w:right="333"/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Disconnect existing water and gas or electrical connection and venting, as required</w:t>
            </w:r>
          </w:p>
          <w:p w14:paraId="57B872EA" w14:textId="1D553F9E" w:rsidR="00145D92" w:rsidRPr="001D3826" w:rsidRDefault="46F7022A" w:rsidP="32839ADF">
            <w:pPr>
              <w:tabs>
                <w:tab w:val="left" w:pos="936"/>
              </w:tabs>
              <w:spacing w:before="1"/>
              <w:ind w:right="519"/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Install a new gas or electric water heater as specified in this proposal</w:t>
            </w:r>
          </w:p>
          <w:p w14:paraId="2A783212" w14:textId="506AC0E9" w:rsidR="00145D92" w:rsidRPr="001D3826" w:rsidRDefault="46F7022A" w:rsidP="32839ADF">
            <w:pPr>
              <w:tabs>
                <w:tab w:val="left" w:pos="935"/>
              </w:tabs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Set unit in the existing location</w:t>
            </w:r>
          </w:p>
          <w:p w14:paraId="3088D1F8" w14:textId="7F1B00C1" w:rsidR="00145D92" w:rsidRPr="001D3826" w:rsidRDefault="46F7022A" w:rsidP="32839ADF">
            <w:pPr>
              <w:tabs>
                <w:tab w:val="left" w:pos="936"/>
              </w:tabs>
              <w:spacing w:before="1"/>
              <w:ind w:right="219"/>
            </w:pPr>
            <w:r w:rsidRPr="32839ADF">
              <w:rPr>
                <w:rFonts w:ascii="Arial" w:eastAsia="Arial" w:hAnsi="Arial" w:cs="Arial"/>
                <w:sz w:val="16"/>
                <w:szCs w:val="16"/>
              </w:rPr>
              <w:t>Connect to existing, serviceable water piping, gas or electric supply, temperature and pressure relief piping, and venting.</w:t>
            </w:r>
          </w:p>
          <w:p w14:paraId="10D169DC" w14:textId="77777777" w:rsidR="00145D92" w:rsidRDefault="46F7022A" w:rsidP="0E62E572">
            <w:pPr>
              <w:rPr>
                <w:rFonts w:ascii="Aptos" w:eastAsia="Aptos" w:hAnsi="Aptos" w:cs="Aptos"/>
                <w:sz w:val="16"/>
                <w:szCs w:val="16"/>
              </w:rPr>
            </w:pPr>
            <w:r w:rsidRPr="32839ADF">
              <w:rPr>
                <w:rFonts w:ascii="Aptos" w:eastAsia="Aptos" w:hAnsi="Aptos" w:cs="Aptos"/>
                <w:sz w:val="16"/>
                <w:szCs w:val="16"/>
              </w:rPr>
              <w:t>Startup unit and verify proper operations</w:t>
            </w:r>
          </w:p>
          <w:p w14:paraId="1AC18CDA" w14:textId="1B789FC4" w:rsidR="005175B2" w:rsidRPr="001D3826" w:rsidRDefault="005175B2" w:rsidP="0E62E572">
            <w:pPr>
              <w:rPr>
                <w:rFonts w:ascii="Times New Roman" w:eastAsia="Times New Roman" w:hAnsi="Times New Roman" w:cs="Times New Roman"/>
              </w:rPr>
            </w:pPr>
            <w:r>
              <w:t xml:space="preserve">Includes Kit - </w:t>
            </w:r>
            <w:r w:rsidRPr="005175B2">
              <w:t>8 KW Heater Kit 208/230/1</w:t>
            </w:r>
            <w:r>
              <w:t xml:space="preserve"> - </w:t>
            </w:r>
            <w:r w:rsidRPr="005175B2">
              <w:t>S 1-8HK 16500806</w:t>
            </w:r>
          </w:p>
        </w:tc>
        <w:tc>
          <w:tcPr>
            <w:tcW w:w="1530" w:type="dxa"/>
          </w:tcPr>
          <w:p w14:paraId="3CBE5CF4" w14:textId="01FDF1AB" w:rsidR="00145D92" w:rsidRPr="001D3826" w:rsidRDefault="0DE69929" w:rsidP="0E62E572">
            <w:pPr>
              <w:pStyle w:val="Amount"/>
              <w:jc w:val="center"/>
              <w:rPr>
                <w:szCs w:val="18"/>
              </w:rPr>
            </w:pPr>
            <w:r w:rsidRPr="0E62E572">
              <w:rPr>
                <w:szCs w:val="18"/>
              </w:rPr>
              <w:t>$1,750</w:t>
            </w:r>
          </w:p>
        </w:tc>
        <w:tc>
          <w:tcPr>
            <w:tcW w:w="1330" w:type="dxa"/>
          </w:tcPr>
          <w:p w14:paraId="6E00CAB7" w14:textId="022A0557" w:rsidR="00145D92" w:rsidRPr="001D3826" w:rsidRDefault="0DE69929" w:rsidP="0E62E572">
            <w:pPr>
              <w:pStyle w:val="Amount"/>
              <w:jc w:val="center"/>
              <w:rPr>
                <w:szCs w:val="18"/>
              </w:rPr>
            </w:pPr>
            <w:r w:rsidRPr="0E62E572">
              <w:rPr>
                <w:szCs w:val="18"/>
              </w:rPr>
              <w:t>$-1,750</w:t>
            </w:r>
          </w:p>
        </w:tc>
        <w:tc>
          <w:tcPr>
            <w:tcW w:w="1260" w:type="dxa"/>
          </w:tcPr>
          <w:p w14:paraId="2F6DB2A9" w14:textId="370F8960" w:rsidR="00145D92" w:rsidRPr="001D3826" w:rsidRDefault="0DE69929" w:rsidP="0E62E572">
            <w:pPr>
              <w:pStyle w:val="Amount"/>
              <w:jc w:val="center"/>
              <w:rPr>
                <w:szCs w:val="18"/>
              </w:rPr>
            </w:pPr>
            <w:r w:rsidRPr="0E62E572">
              <w:rPr>
                <w:szCs w:val="18"/>
              </w:rPr>
              <w:t>$0</w:t>
            </w:r>
          </w:p>
        </w:tc>
      </w:tr>
      <w:tr w:rsidR="00CA5F4A" w14:paraId="527AF08D" w14:textId="77777777" w:rsidTr="32839ADF">
        <w:trPr>
          <w:trHeight w:val="1646"/>
          <w:jc w:val="center"/>
        </w:trPr>
        <w:tc>
          <w:tcPr>
            <w:tcW w:w="1620" w:type="dxa"/>
          </w:tcPr>
          <w:p w14:paraId="2958340A" w14:textId="2C7A93D6" w:rsidR="002F589A" w:rsidRPr="003554EB" w:rsidRDefault="63746B9E" w:rsidP="0E62E572">
            <w:pPr>
              <w:pStyle w:val="Quantity"/>
            </w:pPr>
            <w:r w:rsidRPr="0E62E572">
              <w:rPr>
                <w:rFonts w:ascii="Arial" w:eastAsia="Arial" w:hAnsi="Arial" w:cs="Arial"/>
              </w:rPr>
              <w:t>Crawl Space insulation and Air Seal</w:t>
            </w:r>
          </w:p>
        </w:tc>
        <w:tc>
          <w:tcPr>
            <w:tcW w:w="4515" w:type="dxa"/>
          </w:tcPr>
          <w:p w14:paraId="18E06795" w14:textId="31CBC62B" w:rsidR="009569D2" w:rsidRPr="00C80E9A" w:rsidRDefault="6CE6F2D5" w:rsidP="0E62E572">
            <w:r w:rsidRPr="0E62E572">
              <w:t xml:space="preserve">Owens Corning R-19 Wall Unfaced Fiberglass Batt Insulation 77.5-sq ft </w:t>
            </w:r>
            <w:r w:rsidR="00544190" w:rsidRPr="0E62E572">
              <w:t>(15</w:t>
            </w:r>
            <w:r w:rsidRPr="0E62E572">
              <w:t>-in W x 93-in L) R-19 unfaced insulation batt, easy 2x6 wall, floor and crawlspace install</w:t>
            </w:r>
          </w:p>
          <w:p w14:paraId="2F294930" w14:textId="62607BB5" w:rsidR="009569D2" w:rsidRPr="00C80E9A" w:rsidRDefault="6CE6F2D5" w:rsidP="0E62E572">
            <w:r w:rsidRPr="0E62E572">
              <w:t xml:space="preserve">34 R-Value added per Inch </w:t>
            </w:r>
          </w:p>
          <w:p w14:paraId="6107D5A8" w14:textId="77777777" w:rsidR="009569D2" w:rsidRDefault="6CE6F2D5" w:rsidP="0E62E572">
            <w:r w:rsidRPr="0E62E572">
              <w:t>Model #E55P Maximum R-Value -19</w:t>
            </w:r>
          </w:p>
          <w:p w14:paraId="14AB9ED6" w14:textId="1D516C66" w:rsidR="007A2BFB" w:rsidRPr="00C80E9A" w:rsidRDefault="007A2BFB" w:rsidP="0E62E572">
            <w:r>
              <w:t>Area: 1300sft</w:t>
            </w:r>
          </w:p>
        </w:tc>
        <w:tc>
          <w:tcPr>
            <w:tcW w:w="1530" w:type="dxa"/>
          </w:tcPr>
          <w:p w14:paraId="37D13B13" w14:textId="1A64D78F" w:rsidR="009A63EA" w:rsidRPr="003A50D4" w:rsidRDefault="20F65217" w:rsidP="0E62E572">
            <w:pPr>
              <w:pStyle w:val="Amount"/>
              <w:jc w:val="center"/>
              <w:rPr>
                <w:szCs w:val="18"/>
              </w:rPr>
            </w:pPr>
            <w:r w:rsidRPr="0E62E572">
              <w:rPr>
                <w:szCs w:val="18"/>
              </w:rPr>
              <w:t>$</w:t>
            </w:r>
            <w:r w:rsidR="005175B2">
              <w:t>2</w:t>
            </w:r>
            <w:r w:rsidRPr="0E62E572">
              <w:rPr>
                <w:szCs w:val="18"/>
              </w:rPr>
              <w:t>,</w:t>
            </w:r>
            <w:r w:rsidR="005175B2">
              <w:t>250</w:t>
            </w:r>
          </w:p>
        </w:tc>
        <w:tc>
          <w:tcPr>
            <w:tcW w:w="1330" w:type="dxa"/>
          </w:tcPr>
          <w:p w14:paraId="70D420C4" w14:textId="5A51E248" w:rsidR="009A63EA" w:rsidRPr="003A50D4" w:rsidRDefault="20F65217" w:rsidP="0E62E572">
            <w:pPr>
              <w:pStyle w:val="Amount"/>
              <w:jc w:val="center"/>
              <w:rPr>
                <w:szCs w:val="18"/>
              </w:rPr>
            </w:pPr>
            <w:r w:rsidRPr="0E62E572">
              <w:rPr>
                <w:szCs w:val="18"/>
              </w:rPr>
              <w:t>$-</w:t>
            </w:r>
            <w:r w:rsidR="005175B2">
              <w:t>2</w:t>
            </w:r>
            <w:r w:rsidRPr="0E62E572">
              <w:rPr>
                <w:szCs w:val="18"/>
              </w:rPr>
              <w:t>,</w:t>
            </w:r>
            <w:r w:rsidR="005175B2">
              <w:t>250</w:t>
            </w:r>
          </w:p>
        </w:tc>
        <w:tc>
          <w:tcPr>
            <w:tcW w:w="1260" w:type="dxa"/>
          </w:tcPr>
          <w:p w14:paraId="14F9E961" w14:textId="7F8AEC21" w:rsidR="009A63EA" w:rsidRPr="003A50D4" w:rsidRDefault="763FFEDD" w:rsidP="0E62E572">
            <w:pPr>
              <w:pStyle w:val="Amount"/>
              <w:jc w:val="center"/>
              <w:rPr>
                <w:szCs w:val="18"/>
              </w:rPr>
            </w:pPr>
            <w:r w:rsidRPr="0E62E572">
              <w:rPr>
                <w:szCs w:val="18"/>
              </w:rPr>
              <w:t>$0</w:t>
            </w:r>
          </w:p>
        </w:tc>
      </w:tr>
    </w:tbl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817"/>
        <w:gridCol w:w="7453"/>
        <w:gridCol w:w="1260"/>
      </w:tblGrid>
      <w:tr w:rsidR="008049DB" w14:paraId="7FF14B86" w14:textId="77777777" w:rsidTr="00E122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0E627C84" w14:textId="77777777" w:rsidR="008049DB" w:rsidRDefault="008049DB">
            <w:pPr>
              <w:spacing w:line="264" w:lineRule="auto"/>
            </w:pPr>
          </w:p>
        </w:tc>
        <w:tc>
          <w:tcPr>
            <w:tcW w:w="7453" w:type="dxa"/>
            <w:tcBorders>
              <w:right w:val="single" w:sz="4" w:space="0" w:color="A6A6A6" w:themeColor="background1" w:themeShade="A6"/>
            </w:tcBorders>
          </w:tcPr>
          <w:p w14:paraId="734F9B35" w14:textId="1A81650A" w:rsidR="008049DB" w:rsidRPr="00930DE3" w:rsidRDefault="00930DE3">
            <w:pPr>
              <w:pStyle w:val="Heading2"/>
              <w:spacing w:line="264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Discount</w:t>
            </w:r>
          </w:p>
        </w:tc>
        <w:tc>
          <w:tcPr>
            <w:tcW w:w="126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002367D" w14:textId="13A1E8BE" w:rsidR="008049DB" w:rsidRPr="003E012A" w:rsidRDefault="00984E86" w:rsidP="003E012A">
            <w:pPr>
              <w:pStyle w:val="Amount"/>
              <w:spacing w:line="264" w:lineRule="auto"/>
              <w:jc w:val="center"/>
              <w:rPr>
                <w:sz w:val="20"/>
              </w:rPr>
            </w:pPr>
            <w:r w:rsidRPr="003E012A">
              <w:rPr>
                <w:sz w:val="20"/>
              </w:rPr>
              <w:t>0</w:t>
            </w:r>
          </w:p>
        </w:tc>
      </w:tr>
      <w:tr w:rsidR="008049DB" w14:paraId="67FB4D6E" w14:textId="77777777" w:rsidTr="00E1222A">
        <w:tc>
          <w:tcPr>
            <w:tcW w:w="1817" w:type="dxa"/>
          </w:tcPr>
          <w:p w14:paraId="66EB4605" w14:textId="77777777" w:rsidR="008049DB" w:rsidRDefault="008049DB">
            <w:pPr>
              <w:spacing w:line="264" w:lineRule="auto"/>
            </w:pPr>
          </w:p>
        </w:tc>
        <w:tc>
          <w:tcPr>
            <w:tcW w:w="7453" w:type="dxa"/>
            <w:tcBorders>
              <w:right w:val="single" w:sz="4" w:space="0" w:color="A6A6A6" w:themeColor="background1" w:themeShade="A6"/>
            </w:tcBorders>
          </w:tcPr>
          <w:p w14:paraId="6AEA0ED9" w14:textId="0D3FD85D" w:rsidR="008049DB" w:rsidRDefault="00930DE3">
            <w:pPr>
              <w:pStyle w:val="Heading2"/>
              <w:spacing w:line="264" w:lineRule="auto"/>
            </w:pPr>
            <w:r>
              <w:t>Subtotal</w:t>
            </w:r>
          </w:p>
        </w:tc>
        <w:tc>
          <w:tcPr>
            <w:tcW w:w="12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0487D4A" w14:textId="641D96FA" w:rsidR="008049DB" w:rsidRPr="003E012A" w:rsidRDefault="003E012A" w:rsidP="003E012A">
            <w:pPr>
              <w:pStyle w:val="Amount"/>
              <w:spacing w:line="264" w:lineRule="auto"/>
              <w:jc w:val="center"/>
              <w:rPr>
                <w:sz w:val="20"/>
              </w:rPr>
            </w:pPr>
            <w:r w:rsidRPr="003E012A">
              <w:rPr>
                <w:sz w:val="20"/>
              </w:rPr>
              <w:t>0</w:t>
            </w:r>
          </w:p>
        </w:tc>
      </w:tr>
      <w:tr w:rsidR="008049DB" w14:paraId="52380538" w14:textId="77777777" w:rsidTr="00E1222A">
        <w:tc>
          <w:tcPr>
            <w:tcW w:w="1817" w:type="dxa"/>
          </w:tcPr>
          <w:p w14:paraId="2ED67517" w14:textId="77777777" w:rsidR="008049DB" w:rsidRDefault="008049DB">
            <w:pPr>
              <w:spacing w:line="264" w:lineRule="auto"/>
            </w:pPr>
          </w:p>
        </w:tc>
        <w:tc>
          <w:tcPr>
            <w:tcW w:w="7453" w:type="dxa"/>
            <w:tcBorders>
              <w:right w:val="single" w:sz="4" w:space="0" w:color="A6A6A6" w:themeColor="background1" w:themeShade="A6"/>
            </w:tcBorders>
          </w:tcPr>
          <w:p w14:paraId="7456BE0E" w14:textId="72FBBEC0" w:rsidR="008049DB" w:rsidRDefault="00930DE3">
            <w:pPr>
              <w:pStyle w:val="Heading2"/>
              <w:spacing w:line="264" w:lineRule="auto"/>
            </w:pPr>
            <w:r>
              <w:t>Sales tax</w:t>
            </w:r>
          </w:p>
        </w:tc>
        <w:tc>
          <w:tcPr>
            <w:tcW w:w="12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EC622F6" w14:textId="5E35EFB4" w:rsidR="008049DB" w:rsidRPr="003E012A" w:rsidRDefault="003E012A" w:rsidP="003E012A">
            <w:pPr>
              <w:pStyle w:val="Amount"/>
              <w:spacing w:line="264" w:lineRule="auto"/>
              <w:jc w:val="center"/>
              <w:rPr>
                <w:sz w:val="20"/>
              </w:rPr>
            </w:pPr>
            <w:r w:rsidRPr="003E012A">
              <w:rPr>
                <w:sz w:val="20"/>
              </w:rPr>
              <w:t>0</w:t>
            </w:r>
          </w:p>
        </w:tc>
      </w:tr>
      <w:tr w:rsidR="008049DB" w14:paraId="63A012ED" w14:textId="77777777" w:rsidTr="00E1222A">
        <w:tc>
          <w:tcPr>
            <w:tcW w:w="1817" w:type="dxa"/>
          </w:tcPr>
          <w:p w14:paraId="4A2D049E" w14:textId="77777777" w:rsidR="008049DB" w:rsidRDefault="008049DB">
            <w:pPr>
              <w:spacing w:line="264" w:lineRule="auto"/>
            </w:pPr>
          </w:p>
        </w:tc>
        <w:tc>
          <w:tcPr>
            <w:tcW w:w="7453" w:type="dxa"/>
            <w:tcBorders>
              <w:right w:val="single" w:sz="4" w:space="0" w:color="A6A6A6" w:themeColor="background1" w:themeShade="A6"/>
            </w:tcBorders>
          </w:tcPr>
          <w:p w14:paraId="3C1701FB" w14:textId="77777777" w:rsidR="008049DB" w:rsidRDefault="00000000">
            <w:pPr>
              <w:pStyle w:val="Heading2"/>
              <w:spacing w:line="264" w:lineRule="auto"/>
            </w:pPr>
            <w:sdt>
              <w:sdtPr>
                <w:alias w:val="Total due:"/>
                <w:tag w:val="Total due:"/>
                <w:id w:val="2003691622"/>
                <w:placeholder>
                  <w:docPart w:val="4D0648BEBA4A4E1A94E4E0269A68A93F"/>
                </w:placeholder>
                <w:temporary/>
                <w:showingPlcHdr/>
                <w15:appearance w15:val="hidden"/>
              </w:sdtPr>
              <w:sdtContent>
                <w:r w:rsidR="00934F6F" w:rsidRPr="00930DE3">
                  <w:rPr>
                    <w:b/>
                    <w:bCs/>
                  </w:rPr>
                  <w:t>TOTAL due</w:t>
                </w:r>
              </w:sdtContent>
            </w:sdt>
          </w:p>
        </w:tc>
        <w:tc>
          <w:tcPr>
            <w:tcW w:w="12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9B3D931" w14:textId="271E1C67" w:rsidR="008049DB" w:rsidRPr="003E012A" w:rsidRDefault="003E012A" w:rsidP="003E012A">
            <w:pPr>
              <w:pStyle w:val="Amount"/>
              <w:spacing w:line="264" w:lineRule="auto"/>
              <w:jc w:val="center"/>
              <w:rPr>
                <w:sz w:val="20"/>
              </w:rPr>
            </w:pPr>
            <w:r w:rsidRPr="003E012A">
              <w:rPr>
                <w:sz w:val="20"/>
              </w:rPr>
              <w:t>$0.00</w:t>
            </w:r>
          </w:p>
        </w:tc>
      </w:tr>
    </w:tbl>
    <w:p w14:paraId="079D77E9" w14:textId="00D5AC1E" w:rsidR="002F7C13" w:rsidRDefault="002F7C13">
      <w:pPr>
        <w:pStyle w:val="Instructions"/>
        <w:rPr>
          <w:rFonts w:asciiTheme="majorHAnsi" w:hAnsiTheme="majorHAnsi" w:cstheme="majorHAnsi"/>
          <w:sz w:val="36"/>
          <w:szCs w:val="36"/>
        </w:rPr>
      </w:pPr>
      <w:r w:rsidRPr="002F7C13">
        <w:rPr>
          <w:rFonts w:ascii="Cochocib Script Latin Pro" w:hAnsi="Cochocib Script Latin Pro"/>
          <w:b/>
          <w:bCs/>
          <w:sz w:val="48"/>
          <w:szCs w:val="48"/>
        </w:rPr>
        <w:t>Signature</w:t>
      </w:r>
      <w:r>
        <w:rPr>
          <w:rFonts w:ascii="Cochocib Script Latin Pro" w:hAnsi="Cochocib Script Latin Pro"/>
          <w:b/>
          <w:bCs/>
          <w:sz w:val="48"/>
          <w:szCs w:val="48"/>
        </w:rPr>
        <w:t xml:space="preserve">: </w:t>
      </w:r>
      <w:r>
        <w:rPr>
          <w:rFonts w:asciiTheme="majorHAnsi" w:hAnsiTheme="majorHAnsi" w:cstheme="majorHAnsi"/>
          <w:sz w:val="36"/>
          <w:szCs w:val="36"/>
        </w:rPr>
        <w:t>______________</w:t>
      </w:r>
    </w:p>
    <w:p w14:paraId="6E43FEA0" w14:textId="77777777" w:rsidR="00585658" w:rsidRDefault="00585658" w:rsidP="00585658">
      <w:pPr>
        <w:pStyle w:val="Instructions"/>
        <w:rPr>
          <w:b/>
          <w:bCs/>
        </w:rPr>
      </w:pPr>
      <w:r>
        <w:rPr>
          <w:b/>
          <w:bCs/>
        </w:rPr>
        <w:t>Quote Date-</w:t>
      </w:r>
    </w:p>
    <w:p w14:paraId="418C2235" w14:textId="272603DE" w:rsidR="00585658" w:rsidRDefault="00585658" w:rsidP="00585658">
      <w:pPr>
        <w:pStyle w:val="Instructions"/>
        <w:rPr>
          <w:b/>
          <w:bCs/>
        </w:rPr>
      </w:pPr>
      <w:r w:rsidRPr="00930DE3">
        <w:rPr>
          <w:b/>
          <w:bCs/>
        </w:rPr>
        <w:lastRenderedPageBreak/>
        <w:t xml:space="preserve">Valid Until: </w:t>
      </w:r>
      <w:r w:rsidR="003E012A">
        <w:rPr>
          <w:b/>
          <w:bCs/>
        </w:rPr>
        <w:t>15</w:t>
      </w:r>
      <w:r w:rsidRPr="00930DE3">
        <w:rPr>
          <w:b/>
          <w:bCs/>
        </w:rPr>
        <w:t xml:space="preserve"> Days </w:t>
      </w:r>
      <w:r w:rsidR="00204E91" w:rsidRPr="00930DE3">
        <w:rPr>
          <w:b/>
          <w:bCs/>
        </w:rPr>
        <w:t>from</w:t>
      </w:r>
      <w:r w:rsidRPr="00930DE3">
        <w:rPr>
          <w:b/>
          <w:bCs/>
        </w:rPr>
        <w:t xml:space="preserve"> Quote Date</w:t>
      </w:r>
    </w:p>
    <w:p w14:paraId="5311D5CD" w14:textId="77777777" w:rsidR="00585658" w:rsidRPr="002F7C13" w:rsidRDefault="00585658">
      <w:pPr>
        <w:pStyle w:val="Instructions"/>
        <w:rPr>
          <w:rFonts w:asciiTheme="majorHAnsi" w:hAnsiTheme="majorHAnsi" w:cstheme="majorHAnsi"/>
          <w:sz w:val="36"/>
          <w:szCs w:val="36"/>
        </w:rPr>
      </w:pPr>
    </w:p>
    <w:p w14:paraId="4E256638" w14:textId="77777777" w:rsidR="00585658" w:rsidRDefault="00585658" w:rsidP="00837ECD">
      <w:pPr>
        <w:pStyle w:val="ThankYou"/>
      </w:pPr>
    </w:p>
    <w:p w14:paraId="3765D529" w14:textId="4DFFD2E3" w:rsidR="00204E91" w:rsidRDefault="00204E91" w:rsidP="4ED3DB9D">
      <w:pPr>
        <w:pStyle w:val="ThankYou"/>
      </w:pPr>
    </w:p>
    <w:tbl>
      <w:tblPr>
        <w:tblStyle w:val="TableSubtle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204E91" w:rsidRPr="00BE01B5" w14:paraId="0422887A" w14:textId="77777777" w:rsidTr="4ED3D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sdt>
            <w:sdtPr>
              <w:rPr>
                <w:i/>
                <w:iCs/>
                <w:sz w:val="22"/>
                <w:szCs w:val="22"/>
              </w:rPr>
              <w:alias w:val="Enter company name:"/>
              <w:tag w:val="Enter company name:"/>
              <w:id w:val="-1319259221"/>
              <w:placeholder>
                <w:docPart w:val="C7073F10B3384ABC8E7B242FEFF06A52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14:paraId="48FF202F" w14:textId="77777777" w:rsidR="00204E91" w:rsidRPr="00BE01B5" w:rsidRDefault="00204E91" w:rsidP="006D008F">
                <w:pPr>
                  <w:pStyle w:val="Heading1"/>
                  <w:rPr>
                    <w:i/>
                    <w:iCs/>
                    <w:sz w:val="22"/>
                    <w:szCs w:val="22"/>
                  </w:rPr>
                </w:pPr>
                <w:r w:rsidRPr="00BE01B5">
                  <w:rPr>
                    <w:i/>
                    <w:iCs/>
                    <w:sz w:val="22"/>
                    <w:szCs w:val="22"/>
                  </w:rPr>
                  <w:t>Leading Energy Solutions</w:t>
                </w:r>
              </w:p>
            </w:sdtContent>
          </w:sdt>
          <w:p w14:paraId="7E827699" w14:textId="77777777" w:rsidR="00204E91" w:rsidRPr="00BE01B5" w:rsidRDefault="00204E91" w:rsidP="006D008F">
            <w:pPr>
              <w:pStyle w:val="Slogan"/>
              <w:rPr>
                <w:sz w:val="22"/>
                <w:szCs w:val="22"/>
              </w:rPr>
            </w:pPr>
            <w:r w:rsidRPr="00BE01B5">
              <w:rPr>
                <w:sz w:val="22"/>
                <w:szCs w:val="22"/>
              </w:rPr>
              <w:t>www.LeadingEnergySolutions.com</w:t>
            </w:r>
          </w:p>
          <w:p w14:paraId="6E0CCF61" w14:textId="32954B9C" w:rsidR="00204E91" w:rsidRPr="00BE01B5" w:rsidRDefault="00204E91" w:rsidP="4ED3DB9D">
            <w:pPr>
              <w:pStyle w:val="Slogan"/>
              <w:rPr>
                <w:sz w:val="22"/>
                <w:szCs w:val="22"/>
              </w:rPr>
            </w:pPr>
          </w:p>
        </w:tc>
        <w:tc>
          <w:tcPr>
            <w:tcW w:w="5048" w:type="dxa"/>
          </w:tcPr>
          <w:p w14:paraId="7C7CA98E" w14:textId="1F7057A6" w:rsidR="00204E91" w:rsidRPr="00BE01B5" w:rsidRDefault="00204E91" w:rsidP="006D008F">
            <w:pPr>
              <w:pStyle w:val="Title"/>
              <w:rPr>
                <w:i/>
                <w:iCs/>
                <w:sz w:val="22"/>
                <w:szCs w:val="22"/>
              </w:rPr>
            </w:pPr>
            <w:r w:rsidRPr="00BE01B5">
              <w:rPr>
                <w:i/>
                <w:iCs/>
                <w:sz w:val="22"/>
                <w:szCs w:val="22"/>
              </w:rPr>
              <w:t xml:space="preserve">H.e.a.r. </w:t>
            </w:r>
            <w:sdt>
              <w:sdtPr>
                <w:rPr>
                  <w:i/>
                  <w:iCs/>
                  <w:sz w:val="22"/>
                  <w:szCs w:val="22"/>
                </w:rPr>
                <w:alias w:val="Invoice:"/>
                <w:tag w:val="Invoice:"/>
                <w:id w:val="291634809"/>
                <w:placeholder>
                  <w:docPart w:val="5BFBFEF52E3046E0B6FF5E2CE6B4FE6F"/>
                </w:placeholder>
                <w:temporary/>
                <w:showingPlcHdr/>
                <w15:appearance w15:val="hidden"/>
              </w:sdtPr>
              <w:sdtContent>
                <w:r w:rsidRPr="00BE01B5">
                  <w:rPr>
                    <w:i/>
                    <w:iCs/>
                    <w:sz w:val="22"/>
                    <w:szCs w:val="22"/>
                  </w:rPr>
                  <w:t>INVOICE</w:t>
                </w:r>
              </w:sdtContent>
            </w:sdt>
          </w:p>
          <w:p w14:paraId="5581AD63" w14:textId="78C4A41B" w:rsidR="00204E91" w:rsidRPr="00BE01B5" w:rsidRDefault="00000000" w:rsidP="42ECA4BF">
            <w:pPr>
              <w:pStyle w:val="Heading2"/>
              <w:rPr>
                <w:i/>
                <w:iCs/>
                <w:sz w:val="22"/>
                <w:szCs w:val="22"/>
              </w:rPr>
            </w:pPr>
            <w:sdt>
              <w:sdtPr>
                <w:rPr>
                  <w:i/>
                  <w:iCs/>
                  <w:sz w:val="22"/>
                  <w:szCs w:val="22"/>
                </w:rPr>
                <w:alias w:val="Invoice number:"/>
                <w:tag w:val="Invoice number:"/>
                <w:id w:val="-568197399"/>
                <w:placeholder>
                  <w:docPart w:val="35DB3945FFD94418A0E1F7478DD5F35B"/>
                </w:placeholder>
                <w:temporary/>
                <w:showingPlcHdr/>
                <w15:appearance w15:val="hidden"/>
              </w:sdtPr>
              <w:sdtContent>
                <w:r w:rsidR="42ECA4BF" w:rsidRPr="00BE01B5">
                  <w:rPr>
                    <w:i/>
                    <w:iCs/>
                    <w:sz w:val="22"/>
                    <w:szCs w:val="22"/>
                  </w:rPr>
                  <w:t>Invoice #</w:t>
                </w:r>
              </w:sdtContent>
            </w:sdt>
            <w:r w:rsidR="42ECA4BF" w:rsidRPr="00BE01B5">
              <w:rPr>
                <w:i/>
                <w:iCs/>
                <w:sz w:val="22"/>
                <w:szCs w:val="22"/>
              </w:rPr>
              <w:t xml:space="preserve"> 00</w:t>
            </w:r>
            <w:r w:rsidR="00C45046" w:rsidRPr="00BE01B5">
              <w:rPr>
                <w:i/>
                <w:iCs/>
                <w:sz w:val="22"/>
                <w:szCs w:val="22"/>
              </w:rPr>
              <w:t>4</w:t>
            </w:r>
          </w:p>
          <w:p w14:paraId="6AE59218" w14:textId="390D10EA" w:rsidR="00204E91" w:rsidRPr="00BE01B5" w:rsidRDefault="00000000" w:rsidP="006D008F">
            <w:pPr>
              <w:pStyle w:val="Heading2"/>
              <w:rPr>
                <w:i/>
                <w:iCs/>
                <w:sz w:val="22"/>
                <w:szCs w:val="22"/>
              </w:rPr>
            </w:pPr>
            <w:sdt>
              <w:sdtPr>
                <w:rPr>
                  <w:i/>
                  <w:iCs/>
                  <w:sz w:val="22"/>
                  <w:szCs w:val="22"/>
                </w:rPr>
                <w:alias w:val="Date:"/>
                <w:tag w:val="Date:"/>
                <w:id w:val="-1602490244"/>
                <w:placeholder>
                  <w:docPart w:val="568F050E01734368BC7DCB4A714CF6B0"/>
                </w:placeholder>
                <w:temporary/>
                <w:showingPlcHdr/>
                <w15:appearance w15:val="hidden"/>
              </w:sdtPr>
              <w:sdtContent>
                <w:r w:rsidR="00204E91" w:rsidRPr="00BE01B5">
                  <w:rPr>
                    <w:i/>
                    <w:iCs/>
                    <w:sz w:val="22"/>
                    <w:szCs w:val="22"/>
                  </w:rPr>
                  <w:t>Date:</w:t>
                </w:r>
              </w:sdtContent>
            </w:sdt>
            <w:r w:rsidR="00204E91" w:rsidRPr="00BE01B5">
              <w:rPr>
                <w:i/>
                <w:iCs/>
                <w:sz w:val="22"/>
                <w:szCs w:val="22"/>
              </w:rPr>
              <w:t xml:space="preserve"> </w:t>
            </w:r>
            <w:r w:rsidR="00496EFC" w:rsidRPr="00BE01B5">
              <w:rPr>
                <w:i/>
                <w:iCs/>
                <w:sz w:val="22"/>
                <w:szCs w:val="22"/>
              </w:rPr>
              <w:t>4/</w:t>
            </w:r>
            <w:r w:rsidR="00C45046" w:rsidRPr="00BE01B5">
              <w:rPr>
                <w:i/>
                <w:iCs/>
                <w:sz w:val="22"/>
                <w:szCs w:val="22"/>
              </w:rPr>
              <w:t>6</w:t>
            </w:r>
            <w:r w:rsidR="00496EFC" w:rsidRPr="00BE01B5">
              <w:rPr>
                <w:i/>
                <w:iCs/>
                <w:sz w:val="22"/>
                <w:szCs w:val="22"/>
              </w:rPr>
              <w:t>/2026</w:t>
            </w:r>
          </w:p>
        </w:tc>
      </w:tr>
      <w:tr w:rsidR="00204E91" w14:paraId="42FF51FC" w14:textId="77777777" w:rsidTr="00BE01B5">
        <w:trPr>
          <w:trHeight w:val="1008"/>
        </w:trPr>
        <w:tc>
          <w:tcPr>
            <w:tcW w:w="5032" w:type="dxa"/>
          </w:tcPr>
          <w:p w14:paraId="42507082" w14:textId="77777777" w:rsidR="00204E91" w:rsidRDefault="00204E91" w:rsidP="006D008F">
            <w:r w:rsidRPr="00930DE3">
              <w:rPr>
                <w:b/>
                <w:bCs/>
                <w:caps/>
                <w:szCs w:val="16"/>
              </w:rPr>
              <w:t>quotation For:</w:t>
            </w:r>
          </w:p>
          <w:p w14:paraId="2E9C5ECE" w14:textId="149F19A5" w:rsidR="00BF6D09" w:rsidRDefault="0F51C18C" w:rsidP="00BF6D09">
            <w:r>
              <w:t>Charles McDonald</w:t>
            </w:r>
          </w:p>
          <w:p w14:paraId="3FEDC38D" w14:textId="58D3B51D" w:rsidR="00BF6D09" w:rsidRDefault="0DA9961E" w:rsidP="00BF6D09">
            <w:r>
              <w:t>6313 Tabor Church Rd</w:t>
            </w:r>
          </w:p>
          <w:p w14:paraId="45604095" w14:textId="46BE75E1" w:rsidR="00204E91" w:rsidRDefault="6A6994AC" w:rsidP="00BF6D09">
            <w:r>
              <w:t>Fayetteville, NC 2831</w:t>
            </w:r>
            <w:r w:rsidR="68BFFC4B">
              <w:t>3</w:t>
            </w:r>
          </w:p>
        </w:tc>
        <w:tc>
          <w:tcPr>
            <w:tcW w:w="5048" w:type="dxa"/>
          </w:tcPr>
          <w:p w14:paraId="189A6D39" w14:textId="77777777" w:rsidR="00204E91" w:rsidRDefault="00204E91" w:rsidP="006D008F">
            <w:pPr>
              <w:pStyle w:val="Heading3"/>
            </w:pPr>
          </w:p>
          <w:p w14:paraId="775CED0F" w14:textId="77777777" w:rsidR="00204E91" w:rsidRDefault="00204E91" w:rsidP="006D008F"/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204E91" w14:paraId="3F166099" w14:textId="77777777" w:rsidTr="001A22B2">
        <w:trPr>
          <w:trHeight w:val="1933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57F8FC00" w14:textId="6D8A6DF6" w:rsidR="00204E91" w:rsidRPr="003977A8" w:rsidRDefault="00000000" w:rsidP="006D008F">
            <w:pPr>
              <w:pStyle w:val="Heading3"/>
              <w:spacing w:line="264" w:lineRule="auto"/>
              <w:rPr>
                <w:sz w:val="16"/>
                <w:szCs w:val="14"/>
              </w:rPr>
            </w:pPr>
            <w:sdt>
              <w:sdtPr>
                <w:rPr>
                  <w:sz w:val="16"/>
                  <w:szCs w:val="14"/>
                </w:rPr>
                <w:alias w:val="Comments or special instructions:"/>
                <w:tag w:val="Comments or special instructions:"/>
                <w:id w:val="1638526728"/>
                <w:placeholder>
                  <w:docPart w:val="F33EDF42E13F4E808BDC1783D32B3303"/>
                </w:placeholder>
                <w:temporary/>
                <w:showingPlcHdr/>
                <w15:appearance w15:val="hidden"/>
              </w:sdtPr>
              <w:sdtContent>
                <w:r w:rsidR="00204E91" w:rsidRPr="003977A8">
                  <w:rPr>
                    <w:sz w:val="16"/>
                    <w:szCs w:val="14"/>
                  </w:rPr>
                  <w:t>Comments or special instructions:</w:t>
                </w:r>
              </w:sdtContent>
            </w:sdt>
          </w:p>
          <w:p w14:paraId="1836783C" w14:textId="4BE41EEC" w:rsidR="007E4D78" w:rsidRDefault="009A63EA" w:rsidP="006D008F">
            <w:pPr>
              <w:spacing w:line="264" w:lineRule="auto"/>
              <w:rPr>
                <w:sz w:val="16"/>
                <w:szCs w:val="16"/>
              </w:rPr>
            </w:pPr>
            <w:r w:rsidRPr="003977A8">
              <w:rPr>
                <w:sz w:val="16"/>
                <w:szCs w:val="16"/>
              </w:rPr>
              <w:t xml:space="preserve">All work for this project is only for the HOME/HEAR Program. Any additional work or request must be performed separately on a different agreement. All parts and labor are covered under a 1-year warranty. There is </w:t>
            </w:r>
            <w:r w:rsidR="69618898" w:rsidRPr="003977A8">
              <w:rPr>
                <w:sz w:val="16"/>
                <w:szCs w:val="16"/>
              </w:rPr>
              <w:t>an</w:t>
            </w:r>
            <w:r w:rsidRPr="003977A8">
              <w:rPr>
                <w:sz w:val="16"/>
                <w:szCs w:val="16"/>
              </w:rPr>
              <w:t xml:space="preserve"> additional manufacturer based on the equipment installed.</w:t>
            </w:r>
          </w:p>
          <w:p w14:paraId="03CADC55" w14:textId="77777777" w:rsidR="001A22B2" w:rsidRPr="001A22B2" w:rsidRDefault="001A22B2" w:rsidP="006D008F">
            <w:pPr>
              <w:spacing w:line="264" w:lineRule="auto"/>
              <w:rPr>
                <w:sz w:val="16"/>
                <w:szCs w:val="16"/>
              </w:rPr>
            </w:pPr>
          </w:p>
          <w:tbl>
            <w:tblPr>
              <w:tblStyle w:val="GridTable1Light"/>
              <w:tblW w:w="9925" w:type="dxa"/>
              <w:jc w:val="center"/>
              <w:tblLayout w:type="fixed"/>
              <w:tblLook w:val="0620" w:firstRow="1" w:lastRow="0" w:firstColumn="0" w:lastColumn="0" w:noHBand="1" w:noVBand="1"/>
              <w:tblDescription w:val="First table is the main invoice table to enter Quantity, Description, Unit Price, and Total, and second table for Subtotal, Sales Tax, Shipping &amp; Handling charges, and Total Due"/>
            </w:tblPr>
            <w:tblGrid>
              <w:gridCol w:w="1315"/>
              <w:gridCol w:w="4950"/>
              <w:gridCol w:w="1260"/>
              <w:gridCol w:w="1170"/>
              <w:gridCol w:w="1230"/>
            </w:tblGrid>
            <w:tr w:rsidR="0080364D" w14:paraId="69E17590" w14:textId="77777777" w:rsidTr="001A22B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8"/>
                <w:jc w:val="center"/>
              </w:trPr>
              <w:tc>
                <w:tcPr>
                  <w:tcW w:w="1315" w:type="dxa"/>
                </w:tcPr>
                <w:p w14:paraId="64FCD1A6" w14:textId="77777777" w:rsidR="007E4D78" w:rsidRPr="00CE48C4" w:rsidRDefault="007E4D78" w:rsidP="001A22B2">
                  <w:pPr>
                    <w:pStyle w:val="Heading4"/>
                    <w:rPr>
                      <w:sz w:val="16"/>
                      <w:szCs w:val="16"/>
                    </w:rPr>
                  </w:pPr>
                  <w:r w:rsidRPr="00CE48C4">
                    <w:rPr>
                      <w:sz w:val="16"/>
                      <w:szCs w:val="16"/>
                    </w:rPr>
                    <w:t>Item</w:t>
                  </w:r>
                </w:p>
              </w:tc>
              <w:tc>
                <w:tcPr>
                  <w:tcW w:w="4950" w:type="dxa"/>
                </w:tcPr>
                <w:p w14:paraId="5203C663" w14:textId="77777777" w:rsidR="007E4D78" w:rsidRPr="00CE48C4" w:rsidRDefault="007E4D78" w:rsidP="001A22B2">
                  <w:pPr>
                    <w:pStyle w:val="Heading4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Description</w:t>
                  </w:r>
                </w:p>
              </w:tc>
              <w:tc>
                <w:tcPr>
                  <w:tcW w:w="1260" w:type="dxa"/>
                </w:tcPr>
                <w:p w14:paraId="29A20C07" w14:textId="77777777" w:rsidR="007E4D78" w:rsidRPr="00CE48C4" w:rsidRDefault="007E4D78" w:rsidP="001A22B2">
                  <w:pPr>
                    <w:pStyle w:val="Heading4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unit price</w:t>
                  </w:r>
                </w:p>
              </w:tc>
              <w:tc>
                <w:tcPr>
                  <w:tcW w:w="1170" w:type="dxa"/>
                </w:tcPr>
                <w:p w14:paraId="48B43798" w14:textId="77777777" w:rsidR="007E4D78" w:rsidRPr="00CE48C4" w:rsidRDefault="007E4D78" w:rsidP="001A22B2">
                  <w:pPr>
                    <w:pStyle w:val="Heading4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rebate</w:t>
                  </w:r>
                </w:p>
              </w:tc>
              <w:tc>
                <w:tcPr>
                  <w:tcW w:w="1230" w:type="dxa"/>
                </w:tcPr>
                <w:p w14:paraId="44C58DE5" w14:textId="77777777" w:rsidR="007E4D78" w:rsidRPr="00CE48C4" w:rsidRDefault="00000000" w:rsidP="001A22B2">
                  <w:pPr>
                    <w:pStyle w:val="Heading4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alias w:val="Total:"/>
                      <w:tag w:val="Total:"/>
                      <w:id w:val="1542794083"/>
                      <w:placeholder>
                        <w:docPart w:val="43E985F0656F45539CA13FDFE01B6408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E4D78" w:rsidRPr="00CE48C4">
                        <w:rPr>
                          <w:sz w:val="16"/>
                          <w:szCs w:val="16"/>
                        </w:rPr>
                        <w:t>TOTAL</w:t>
                      </w:r>
                    </w:sdtContent>
                  </w:sdt>
                </w:p>
              </w:tc>
            </w:tr>
            <w:tr w:rsidR="0080364D" w14:paraId="2BE1C3CF" w14:textId="77777777" w:rsidTr="00E1222A">
              <w:trPr>
                <w:trHeight w:val="1088"/>
                <w:jc w:val="center"/>
              </w:trPr>
              <w:tc>
                <w:tcPr>
                  <w:tcW w:w="1315" w:type="dxa"/>
                </w:tcPr>
                <w:p w14:paraId="34166BCA" w14:textId="0CF8DF8B" w:rsidR="007E4D78" w:rsidRPr="00BC0DD4" w:rsidRDefault="007E4D78" w:rsidP="007E4D78">
                  <w:pPr>
                    <w:pStyle w:val="Quantity"/>
                    <w:rPr>
                      <w:rFonts w:cstheme="minorHAnsi"/>
                      <w:bCs/>
                    </w:rPr>
                  </w:pPr>
                  <w:r w:rsidRPr="00BC0DD4">
                    <w:rPr>
                      <w:rFonts w:cstheme="minorHAnsi"/>
                      <w:bCs/>
                    </w:rPr>
                    <w:t>A</w:t>
                  </w:r>
                  <w:r w:rsidR="00304368" w:rsidRPr="00BC0DD4">
                    <w:rPr>
                      <w:rFonts w:cstheme="minorHAnsi"/>
                      <w:bCs/>
                    </w:rPr>
                    <w:t>ttic Insulation</w:t>
                  </w:r>
                </w:p>
              </w:tc>
              <w:tc>
                <w:tcPr>
                  <w:tcW w:w="4950" w:type="dxa"/>
                  <w:vAlign w:val="top"/>
                </w:tcPr>
                <w:p w14:paraId="3CF292E3" w14:textId="72622FFE" w:rsidR="007A2BFB" w:rsidRDefault="007A2BFB" w:rsidP="003977A8">
                  <w:proofErr w:type="spellStart"/>
                  <w:r>
                    <w:t>Certanteed</w:t>
                  </w:r>
                  <w:proofErr w:type="spellEnd"/>
                  <w:r w:rsidR="7D5454F7" w:rsidRPr="001A22B2">
                    <w:rPr>
                      <w:rFonts w:ascii="Times New Roman" w:eastAsia="Times New Roman" w:hAnsi="Times New Roman" w:cs="Times New Roman"/>
                      <w:color w:val="000000" w:themeColor="text1"/>
                    </w:rPr>
                    <w:t xml:space="preserve"> R- 38 Attic Unfaced Fiberglass</w:t>
                  </w:r>
                  <w:r>
                    <w:t xml:space="preserve"> Spray in</w:t>
                  </w:r>
                </w:p>
                <w:p w14:paraId="6A12DC50" w14:textId="40B2F17E" w:rsidR="007A2BFB" w:rsidRPr="001A22B2" w:rsidRDefault="007A2BFB" w:rsidP="003977A8">
                  <w:pPr>
                    <w:rPr>
                      <w:rFonts w:ascii="Times New Roman" w:eastAsia="Times New Roman" w:hAnsi="Times New Roman" w:cs="Times New Roman"/>
                      <w:color w:val="000000" w:themeColor="text1"/>
                    </w:rPr>
                  </w:pPr>
                  <w:r>
                    <w:t>Area: 1300sft</w:t>
                  </w:r>
                </w:p>
                <w:p w14:paraId="419BDE89" w14:textId="16F7A40E" w:rsidR="007E4D78" w:rsidRPr="001A22B2" w:rsidRDefault="7D5454F7" w:rsidP="003977A8">
                  <w:pPr>
                    <w:rPr>
                      <w:rFonts w:ascii="Times New Roman" w:eastAsia="Times New Roman" w:hAnsi="Times New Roman" w:cs="Times New Roman"/>
                      <w:color w:val="000000" w:themeColor="text1"/>
                    </w:rPr>
                  </w:pPr>
                  <w:r w:rsidRPr="001A22B2">
                    <w:rPr>
                      <w:rFonts w:ascii="Times New Roman" w:eastAsia="Times New Roman" w:hAnsi="Times New Roman" w:cs="Times New Roman"/>
                      <w:color w:val="000000" w:themeColor="text1"/>
                    </w:rPr>
                    <w:t xml:space="preserve">Attic and Ceiling Insulation Installment </w:t>
                  </w:r>
                </w:p>
                <w:p w14:paraId="5B31EAD0" w14:textId="40538A59" w:rsidR="003977A8" w:rsidRPr="005175B2" w:rsidRDefault="7D5454F7" w:rsidP="001A22B2">
                  <w:pPr>
                    <w:rPr>
                      <w:rFonts w:ascii="Times New Roman" w:eastAsia="Times New Roman" w:hAnsi="Times New Roman" w:cs="Times New Roman"/>
                      <w:color w:val="000000" w:themeColor="text1"/>
                    </w:rPr>
                  </w:pPr>
                  <w:proofErr w:type="gramStart"/>
                  <w:r w:rsidRPr="001A22B2">
                    <w:rPr>
                      <w:rFonts w:ascii="Times New Roman" w:eastAsia="Times New Roman" w:hAnsi="Times New Roman" w:cs="Times New Roman"/>
                      <w:color w:val="000000" w:themeColor="text1"/>
                    </w:rPr>
                    <w:t xml:space="preserve">Model  </w:t>
                  </w:r>
                  <w:r w:rsidR="003977A8">
                    <w:tab/>
                  </w:r>
                  <w:proofErr w:type="gramEnd"/>
                </w:p>
              </w:tc>
              <w:tc>
                <w:tcPr>
                  <w:tcW w:w="1260" w:type="dxa"/>
                </w:tcPr>
                <w:p w14:paraId="0B899633" w14:textId="074CB614" w:rsidR="007E4D78" w:rsidRPr="00BC0DD4" w:rsidRDefault="007E4D78" w:rsidP="007E4D78">
                  <w:pPr>
                    <w:jc w:val="center"/>
                    <w:rPr>
                      <w:rFonts w:cstheme="minorHAnsi"/>
                      <w:bCs/>
                    </w:rPr>
                  </w:pPr>
                  <w:r w:rsidRPr="00BC0DD4">
                    <w:rPr>
                      <w:rFonts w:cstheme="minorHAnsi"/>
                      <w:bCs/>
                    </w:rPr>
                    <w:t>$1,</w:t>
                  </w:r>
                  <w:r w:rsidR="005A26F4" w:rsidRPr="00BC0DD4">
                    <w:rPr>
                      <w:rFonts w:cstheme="minorHAnsi"/>
                      <w:bCs/>
                    </w:rPr>
                    <w:t>60</w:t>
                  </w:r>
                  <w:r w:rsidRPr="00BC0DD4">
                    <w:rPr>
                      <w:rFonts w:cstheme="minorHAnsi"/>
                      <w:bCs/>
                    </w:rPr>
                    <w:t>0</w:t>
                  </w:r>
                </w:p>
              </w:tc>
              <w:tc>
                <w:tcPr>
                  <w:tcW w:w="1170" w:type="dxa"/>
                </w:tcPr>
                <w:p w14:paraId="3853E5AA" w14:textId="14D10798" w:rsidR="007E4D78" w:rsidRPr="00BC0DD4" w:rsidRDefault="002A6CF7" w:rsidP="007E4D78">
                  <w:pPr>
                    <w:pStyle w:val="Amount"/>
                    <w:jc w:val="center"/>
                    <w:rPr>
                      <w:rFonts w:cstheme="minorHAnsi"/>
                      <w:bCs/>
                      <w:szCs w:val="18"/>
                    </w:rPr>
                  </w:pPr>
                  <w:r>
                    <w:t>0</w:t>
                  </w:r>
                </w:p>
              </w:tc>
              <w:tc>
                <w:tcPr>
                  <w:tcW w:w="1230" w:type="dxa"/>
                </w:tcPr>
                <w:p w14:paraId="059E7B03" w14:textId="008373F1" w:rsidR="007E4D78" w:rsidRPr="00BC0DD4" w:rsidRDefault="007E4D78" w:rsidP="007E4D78">
                  <w:pPr>
                    <w:pStyle w:val="Amount"/>
                    <w:jc w:val="center"/>
                    <w:rPr>
                      <w:rFonts w:cstheme="minorHAnsi"/>
                      <w:bCs/>
                      <w:szCs w:val="18"/>
                    </w:rPr>
                  </w:pPr>
                  <w:r w:rsidRPr="00BC0DD4">
                    <w:rPr>
                      <w:rFonts w:cstheme="minorHAnsi"/>
                      <w:bCs/>
                      <w:szCs w:val="18"/>
                    </w:rPr>
                    <w:t>$</w:t>
                  </w:r>
                  <w:r w:rsidR="002A6CF7">
                    <w:t>1600</w:t>
                  </w:r>
                </w:p>
              </w:tc>
            </w:tr>
            <w:tr w:rsidR="00CB1AFE" w14:paraId="4AEDB283" w14:textId="77777777" w:rsidTr="00E1222A">
              <w:trPr>
                <w:trHeight w:val="2663"/>
                <w:jc w:val="center"/>
              </w:trPr>
              <w:tc>
                <w:tcPr>
                  <w:tcW w:w="1315" w:type="dxa"/>
                </w:tcPr>
                <w:p w14:paraId="3C421F69" w14:textId="39E3E405" w:rsidR="00CB1AFE" w:rsidRPr="00BC0DD4" w:rsidRDefault="3C0AEE0F" w:rsidP="0E62E572">
                  <w:pPr>
                    <w:pStyle w:val="Quantity"/>
                  </w:pPr>
                  <w:r w:rsidRPr="0E62E572">
                    <w:t>Energy Star</w:t>
                  </w:r>
                </w:p>
                <w:p w14:paraId="594B0596" w14:textId="00AE1494" w:rsidR="00CB1AFE" w:rsidRPr="00BC0DD4" w:rsidRDefault="3C0AEE0F" w:rsidP="0E62E572">
                  <w:pPr>
                    <w:pStyle w:val="Quantity"/>
                  </w:pPr>
                  <w:r w:rsidRPr="0E62E572">
                    <w:t>HVAC</w:t>
                  </w:r>
                </w:p>
              </w:tc>
              <w:tc>
                <w:tcPr>
                  <w:tcW w:w="4950" w:type="dxa"/>
                  <w:vAlign w:val="top"/>
                </w:tcPr>
                <w:p w14:paraId="5B151805" w14:textId="16F57786" w:rsidR="00CB1AFE" w:rsidRPr="00BC0DD4" w:rsidRDefault="22953B19" w:rsidP="32839ADF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32839ADF">
                    <w:rPr>
                      <w:rFonts w:ascii="Times New Roman" w:eastAsia="Times New Roman" w:hAnsi="Times New Roman" w:cs="Times New Roman"/>
                    </w:rPr>
                    <w:t>AHRI - 217018210</w:t>
                  </w:r>
                </w:p>
                <w:p w14:paraId="1E71D621" w14:textId="0089840A" w:rsidR="00CB1AFE" w:rsidRPr="00BC0DD4" w:rsidRDefault="22953B19" w:rsidP="32839ADF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32839ADF">
                    <w:rPr>
                      <w:rFonts w:ascii="Times New Roman" w:eastAsia="Times New Roman" w:hAnsi="Times New Roman" w:cs="Times New Roman"/>
                    </w:rPr>
                    <w:t>York 3 Ton HP ODU R454B The YC6 models are 16+ SEER2 high-efficiency outdoor HVAC units designed to pair with residential indoor systems for complete home comfort solutions across the U.S. and Canada.</w:t>
                  </w:r>
                </w:p>
                <w:p w14:paraId="6262107E" w14:textId="0B9413BB" w:rsidR="00CB1AFE" w:rsidRPr="00BC0DD4" w:rsidRDefault="22953B19" w:rsidP="32839ADF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32839ADF">
                    <w:rPr>
                      <w:rFonts w:ascii="Times New Roman" w:eastAsia="Times New Roman" w:hAnsi="Times New Roman" w:cs="Times New Roman"/>
                    </w:rPr>
                    <w:t>MODEL - YH636E2S11</w:t>
                  </w:r>
                </w:p>
                <w:p w14:paraId="55EC7A39" w14:textId="4ABF171C" w:rsidR="00CB1AFE" w:rsidRPr="00BC0DD4" w:rsidRDefault="22953B19" w:rsidP="32839ADF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32839ADF">
                    <w:rPr>
                      <w:rFonts w:ascii="Times New Roman" w:eastAsia="Times New Roman" w:hAnsi="Times New Roman" w:cs="Times New Roman"/>
                    </w:rPr>
                    <w:t>HSPF2 - 8</w:t>
                  </w:r>
                </w:p>
                <w:p w14:paraId="0A8885F9" w14:textId="2249B4EA" w:rsidR="00CB1AFE" w:rsidRPr="00BC0DD4" w:rsidRDefault="22953B19" w:rsidP="32839ADF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32839ADF">
                    <w:rPr>
                      <w:rFonts w:ascii="Times New Roman" w:eastAsia="Times New Roman" w:hAnsi="Times New Roman" w:cs="Times New Roman"/>
                    </w:rPr>
                    <w:t>SEER2 - 16</w:t>
                  </w:r>
                </w:p>
                <w:p w14:paraId="341FA2F0" w14:textId="2CFA626F" w:rsidR="00CB1AFE" w:rsidRPr="00BC0DD4" w:rsidRDefault="22953B19" w:rsidP="32839ADF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32839ADF">
                    <w:rPr>
                      <w:rFonts w:ascii="Times New Roman" w:eastAsia="Times New Roman" w:hAnsi="Times New Roman" w:cs="Times New Roman"/>
                    </w:rPr>
                    <w:t>Heating capacity 36000 BTU</w:t>
                  </w:r>
                </w:p>
                <w:p w14:paraId="60EF38CB" w14:textId="63C49E82" w:rsidR="00CB1AFE" w:rsidRPr="00BC0DD4" w:rsidRDefault="22953B19" w:rsidP="32839ADF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32839ADF">
                    <w:rPr>
                      <w:rFonts w:ascii="Times New Roman" w:eastAsia="Times New Roman" w:hAnsi="Times New Roman" w:cs="Times New Roman"/>
                    </w:rPr>
                    <w:t>Cooling capacity 36000 BTU</w:t>
                  </w:r>
                </w:p>
                <w:p w14:paraId="0BD28986" w14:textId="14F9D3A9" w:rsidR="00CB1AFE" w:rsidRPr="00BC0DD4" w:rsidRDefault="22953B19" w:rsidP="32839ADF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32839ADF">
                    <w:rPr>
                      <w:rFonts w:ascii="Times New Roman" w:eastAsia="Times New Roman" w:hAnsi="Times New Roman" w:cs="Times New Roman"/>
                    </w:rPr>
                    <w:t>Outdoor unit: YORK JHE36B5CD2SS1 is a residential air handler designed for heat pump and cooling applications using R-454B refrigerant</w:t>
                  </w:r>
                </w:p>
                <w:p w14:paraId="387AF816" w14:textId="343BEC15" w:rsidR="00CB1AFE" w:rsidRPr="00BC0DD4" w:rsidRDefault="22953B19" w:rsidP="32839ADF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32839ADF">
                    <w:rPr>
                      <w:rFonts w:ascii="Times New Roman" w:eastAsia="Times New Roman" w:hAnsi="Times New Roman" w:cs="Times New Roman"/>
                    </w:rPr>
                    <w:t xml:space="preserve">Model # JHE36B5CD2SS1 - York 2 Ton AHU R454B </w:t>
                  </w:r>
                </w:p>
                <w:p w14:paraId="4865473D" w14:textId="58F823B2" w:rsidR="00CB1AFE" w:rsidRPr="00BC0DD4" w:rsidRDefault="22953B19" w:rsidP="003977A8">
                  <w:pPr>
                    <w:rPr>
                      <w:rFonts w:ascii="Times New Roman" w:eastAsia="Times New Roman" w:hAnsi="Times New Roman" w:cs="Times New Roman"/>
                    </w:rPr>
                  </w:pPr>
                  <w:r w:rsidRPr="32839ADF">
                    <w:rPr>
                      <w:rFonts w:ascii="Times New Roman" w:eastAsia="Times New Roman" w:hAnsi="Times New Roman" w:cs="Times New Roman"/>
                    </w:rPr>
                    <w:t xml:space="preserve">Description of labor: Includes professional installation with a 1-year labor warranty, system evacuation and refrigerant charging, final inspection, equipment removal/disposal, proper drainage, sealed connections, and full site cleanup. Package includes county permit, Honeywell </w:t>
                  </w:r>
                  <w:proofErr w:type="spellStart"/>
                  <w:r w:rsidRPr="32839ADF">
                    <w:rPr>
                      <w:rFonts w:ascii="Times New Roman" w:eastAsia="Times New Roman" w:hAnsi="Times New Roman" w:cs="Times New Roman"/>
                    </w:rPr>
                    <w:t>WiFi</w:t>
                  </w:r>
                  <w:proofErr w:type="spellEnd"/>
                  <w:r w:rsidRPr="32839ADF">
                    <w:rPr>
                      <w:rFonts w:ascii="Times New Roman" w:eastAsia="Times New Roman" w:hAnsi="Times New Roman" w:cs="Times New Roman"/>
                    </w:rPr>
                    <w:t xml:space="preserve"> smart thermostat, 10-year compressor and parts warranties, equipment pad, drip pan, new R-8 insulated supply/return ductwork and plenums, duct transitions, and reconnection of indoor/outdoor electrical components for the heat pump and furnace/air handler system.</w:t>
                  </w:r>
                </w:p>
              </w:tc>
              <w:tc>
                <w:tcPr>
                  <w:tcW w:w="1260" w:type="dxa"/>
                </w:tcPr>
                <w:p w14:paraId="0C26101A" w14:textId="7B425255" w:rsidR="00CB1AFE" w:rsidRPr="00BC0DD4" w:rsidRDefault="00CB1AFE" w:rsidP="00CB1AFE">
                  <w:pPr>
                    <w:jc w:val="center"/>
                    <w:rPr>
                      <w:rFonts w:ascii="Arial" w:eastAsia="Arial" w:hAnsi="Arial" w:cs="Arial"/>
                      <w:color w:val="000000" w:themeColor="text1"/>
                    </w:rPr>
                  </w:pPr>
                  <w:r w:rsidRPr="00BC0DD4">
                    <w:rPr>
                      <w:rFonts w:cstheme="minorHAnsi"/>
                      <w:bCs/>
                    </w:rPr>
                    <w:t>$1</w:t>
                  </w:r>
                  <w:r w:rsidR="002A6CF7">
                    <w:t>3</w:t>
                  </w:r>
                  <w:r w:rsidRPr="00BC0DD4">
                    <w:rPr>
                      <w:rFonts w:cstheme="minorHAnsi"/>
                      <w:bCs/>
                    </w:rPr>
                    <w:t>,000</w:t>
                  </w:r>
                </w:p>
              </w:tc>
              <w:tc>
                <w:tcPr>
                  <w:tcW w:w="1170" w:type="dxa"/>
                </w:tcPr>
                <w:p w14:paraId="256479ED" w14:textId="4AAE9DB4" w:rsidR="00CB1AFE" w:rsidRPr="00BC0DD4" w:rsidRDefault="00CB1AFE" w:rsidP="00CB1AFE">
                  <w:pPr>
                    <w:pStyle w:val="Amount"/>
                    <w:jc w:val="center"/>
                    <w:rPr>
                      <w:rFonts w:ascii="Arial" w:eastAsia="Arial" w:hAnsi="Arial" w:cs="Arial"/>
                      <w:color w:val="000000" w:themeColor="text1"/>
                      <w:szCs w:val="18"/>
                    </w:rPr>
                  </w:pPr>
                  <w:r w:rsidRPr="00BC0DD4">
                    <w:rPr>
                      <w:rFonts w:cstheme="minorHAnsi"/>
                      <w:bCs/>
                      <w:szCs w:val="18"/>
                    </w:rPr>
                    <w:t>$-</w:t>
                  </w:r>
                  <w:r w:rsidR="002A6CF7">
                    <w:t>7</w:t>
                  </w:r>
                  <w:r w:rsidRPr="00BC0DD4">
                    <w:rPr>
                      <w:rFonts w:cstheme="minorHAnsi"/>
                      <w:bCs/>
                      <w:szCs w:val="18"/>
                    </w:rPr>
                    <w:t>,000</w:t>
                  </w:r>
                </w:p>
              </w:tc>
              <w:tc>
                <w:tcPr>
                  <w:tcW w:w="1230" w:type="dxa"/>
                </w:tcPr>
                <w:p w14:paraId="72F8E9F1" w14:textId="0F9A0F5D" w:rsidR="00CB1AFE" w:rsidRPr="00BC0DD4" w:rsidRDefault="00CB1AFE" w:rsidP="00CB1AFE">
                  <w:pPr>
                    <w:pStyle w:val="Amount"/>
                    <w:jc w:val="center"/>
                    <w:rPr>
                      <w:rFonts w:ascii="Arial" w:eastAsia="Arial" w:hAnsi="Arial" w:cs="Arial"/>
                      <w:color w:val="000000" w:themeColor="text1"/>
                      <w:szCs w:val="18"/>
                    </w:rPr>
                  </w:pPr>
                  <w:r w:rsidRPr="00BC0DD4">
                    <w:rPr>
                      <w:rFonts w:cstheme="minorHAnsi"/>
                      <w:bCs/>
                      <w:szCs w:val="18"/>
                    </w:rPr>
                    <w:t>$</w:t>
                  </w:r>
                  <w:r w:rsidR="002A6CF7">
                    <w:t>6</w:t>
                  </w:r>
                  <w:r w:rsidR="005175B2">
                    <w:t>000</w:t>
                  </w:r>
                </w:p>
              </w:tc>
            </w:tr>
          </w:tbl>
          <w:p w14:paraId="05E86279" w14:textId="37A096DC" w:rsidR="007E4D78" w:rsidRDefault="007E4D78" w:rsidP="0E62E572">
            <w:pPr>
              <w:spacing w:line="264" w:lineRule="auto"/>
              <w:rPr>
                <w:sz w:val="12"/>
                <w:szCs w:val="12"/>
              </w:rPr>
            </w:pPr>
          </w:p>
        </w:tc>
      </w:tr>
    </w:tbl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817"/>
        <w:gridCol w:w="7003"/>
        <w:gridCol w:w="1170"/>
      </w:tblGrid>
      <w:tr w:rsidR="00204E91" w14:paraId="62D841EA" w14:textId="77777777" w:rsidTr="001A2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"/>
        </w:trPr>
        <w:tc>
          <w:tcPr>
            <w:tcW w:w="1817" w:type="dxa"/>
          </w:tcPr>
          <w:p w14:paraId="22F5A48D" w14:textId="77777777" w:rsidR="00204E91" w:rsidRDefault="00204E91" w:rsidP="006D008F">
            <w:pPr>
              <w:spacing w:line="264" w:lineRule="auto"/>
            </w:pPr>
          </w:p>
        </w:tc>
        <w:tc>
          <w:tcPr>
            <w:tcW w:w="700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44B68732" w14:textId="77777777" w:rsidR="00204E91" w:rsidRPr="001A22B2" w:rsidRDefault="3967CC2F" w:rsidP="0E62E572">
            <w:pPr>
              <w:pStyle w:val="Heading2"/>
              <w:spacing w:line="264" w:lineRule="auto"/>
              <w:rPr>
                <w:sz w:val="16"/>
                <w:szCs w:val="16"/>
              </w:rPr>
            </w:pPr>
            <w:r w:rsidRPr="001A22B2">
              <w:rPr>
                <w:sz w:val="16"/>
                <w:szCs w:val="16"/>
              </w:rPr>
              <w:t>Discount</w:t>
            </w:r>
          </w:p>
        </w:tc>
        <w:tc>
          <w:tcPr>
            <w:tcW w:w="117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14:paraId="296D5811" w14:textId="331CDEE1" w:rsidR="00204E91" w:rsidRDefault="22A34D6A" w:rsidP="0E62E572">
            <w:pPr>
              <w:pStyle w:val="Amount"/>
              <w:spacing w:line="264" w:lineRule="auto"/>
              <w:jc w:val="center"/>
            </w:pPr>
            <w:r>
              <w:t>$0</w:t>
            </w:r>
          </w:p>
        </w:tc>
      </w:tr>
      <w:tr w:rsidR="00204E91" w14:paraId="4DB13097" w14:textId="77777777" w:rsidTr="001A22B2">
        <w:trPr>
          <w:trHeight w:val="206"/>
        </w:trPr>
        <w:tc>
          <w:tcPr>
            <w:tcW w:w="1817" w:type="dxa"/>
          </w:tcPr>
          <w:p w14:paraId="1D65A1A0" w14:textId="77777777" w:rsidR="00204E91" w:rsidRDefault="00204E91" w:rsidP="006D008F">
            <w:pPr>
              <w:spacing w:line="264" w:lineRule="auto"/>
            </w:pPr>
          </w:p>
        </w:tc>
        <w:tc>
          <w:tcPr>
            <w:tcW w:w="700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5EF63504" w14:textId="77777777" w:rsidR="00204E91" w:rsidRPr="003977A8" w:rsidRDefault="3967CC2F" w:rsidP="0E62E572">
            <w:pPr>
              <w:pStyle w:val="Heading2"/>
              <w:spacing w:line="264" w:lineRule="auto"/>
              <w:rPr>
                <w:b/>
                <w:bCs/>
                <w:sz w:val="16"/>
                <w:szCs w:val="16"/>
              </w:rPr>
            </w:pPr>
            <w:r w:rsidRPr="003977A8">
              <w:rPr>
                <w:b/>
                <w:bCs/>
                <w:sz w:val="16"/>
                <w:szCs w:val="16"/>
              </w:rPr>
              <w:t>Subtotal</w:t>
            </w:r>
          </w:p>
        </w:tc>
        <w:tc>
          <w:tcPr>
            <w:tcW w:w="11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265CB5A5" w14:textId="4D317405" w:rsidR="00204E91" w:rsidRDefault="2CB124AF" w:rsidP="0E62E572">
            <w:pPr>
              <w:pStyle w:val="Amount"/>
              <w:spacing w:line="264" w:lineRule="auto"/>
              <w:jc w:val="center"/>
            </w:pPr>
            <w:r>
              <w:t>$</w:t>
            </w:r>
            <w:r w:rsidR="703B6731">
              <w:t>0</w:t>
            </w:r>
          </w:p>
        </w:tc>
      </w:tr>
      <w:tr w:rsidR="00204E91" w14:paraId="22C0A6C2" w14:textId="77777777" w:rsidTr="001A22B2">
        <w:trPr>
          <w:trHeight w:val="20"/>
        </w:trPr>
        <w:tc>
          <w:tcPr>
            <w:tcW w:w="1817" w:type="dxa"/>
          </w:tcPr>
          <w:p w14:paraId="21A1ECCB" w14:textId="77777777" w:rsidR="00204E91" w:rsidRDefault="00204E91" w:rsidP="006D008F">
            <w:pPr>
              <w:spacing w:line="264" w:lineRule="auto"/>
            </w:pPr>
          </w:p>
        </w:tc>
        <w:tc>
          <w:tcPr>
            <w:tcW w:w="700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5C05FCB7" w14:textId="77777777" w:rsidR="00204E91" w:rsidRPr="003977A8" w:rsidRDefault="3967CC2F" w:rsidP="0E62E572">
            <w:pPr>
              <w:pStyle w:val="Heading2"/>
              <w:spacing w:line="264" w:lineRule="auto"/>
              <w:rPr>
                <w:b/>
                <w:bCs/>
                <w:sz w:val="16"/>
                <w:szCs w:val="16"/>
              </w:rPr>
            </w:pPr>
            <w:r w:rsidRPr="003977A8">
              <w:rPr>
                <w:b/>
                <w:bCs/>
                <w:sz w:val="16"/>
                <w:szCs w:val="16"/>
              </w:rPr>
              <w:t>Sales tax</w:t>
            </w:r>
          </w:p>
        </w:tc>
        <w:tc>
          <w:tcPr>
            <w:tcW w:w="11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6CBCD191" w14:textId="0E665B26" w:rsidR="00204E91" w:rsidRDefault="2CB124AF" w:rsidP="0E62E572">
            <w:pPr>
              <w:pStyle w:val="Amount"/>
              <w:spacing w:line="264" w:lineRule="auto"/>
              <w:jc w:val="center"/>
            </w:pPr>
            <w:r>
              <w:t>0</w:t>
            </w:r>
          </w:p>
        </w:tc>
      </w:tr>
      <w:tr w:rsidR="00204E91" w14:paraId="245C45DB" w14:textId="77777777" w:rsidTr="001A22B2">
        <w:trPr>
          <w:trHeight w:val="80"/>
        </w:trPr>
        <w:tc>
          <w:tcPr>
            <w:tcW w:w="1817" w:type="dxa"/>
          </w:tcPr>
          <w:p w14:paraId="53CA1659" w14:textId="77777777" w:rsidR="00204E91" w:rsidRDefault="00204E91" w:rsidP="006D008F">
            <w:pPr>
              <w:spacing w:line="264" w:lineRule="auto"/>
            </w:pPr>
          </w:p>
        </w:tc>
        <w:tc>
          <w:tcPr>
            <w:tcW w:w="700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0AC8452D" w14:textId="77777777" w:rsidR="00204E91" w:rsidRPr="001A22B2" w:rsidRDefault="00000000" w:rsidP="0E62E572">
            <w:pPr>
              <w:pStyle w:val="Heading2"/>
              <w:spacing w:line="264" w:lineRule="auto"/>
              <w:rPr>
                <w:b/>
                <w:bCs/>
                <w:sz w:val="16"/>
                <w:szCs w:val="16"/>
              </w:rPr>
            </w:pPr>
            <w:sdt>
              <w:sdtPr>
                <w:rPr>
                  <w:b/>
                  <w:bCs/>
                  <w:sz w:val="16"/>
                  <w:szCs w:val="16"/>
                </w:rPr>
                <w:alias w:val="Total due:"/>
                <w:tag w:val="Total due:"/>
                <w:id w:val="-1558544363"/>
                <w:placeholder>
                  <w:docPart w:val="B1C65315B4EE4BC7AB4E33894162C6B8"/>
                </w:placeholder>
                <w:temporary/>
                <w:showingPlcHdr/>
                <w15:appearance w15:val="hidden"/>
              </w:sdtPr>
              <w:sdtContent>
                <w:r w:rsidR="3967CC2F" w:rsidRPr="001A22B2">
                  <w:rPr>
                    <w:b/>
                    <w:bCs/>
                    <w:sz w:val="16"/>
                    <w:szCs w:val="16"/>
                  </w:rPr>
                  <w:t>TOTAL due</w:t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01297F4" w14:textId="64368736" w:rsidR="00204E91" w:rsidRDefault="2CB124AF" w:rsidP="0E62E572">
            <w:pPr>
              <w:pStyle w:val="Amount"/>
              <w:spacing w:line="264" w:lineRule="auto"/>
              <w:jc w:val="center"/>
            </w:pPr>
            <w:r>
              <w:t>$</w:t>
            </w:r>
            <w:r w:rsidR="005175B2">
              <w:t>7600</w:t>
            </w:r>
          </w:p>
        </w:tc>
      </w:tr>
    </w:tbl>
    <w:p w14:paraId="02F0B0B6" w14:textId="77777777" w:rsidR="00204E91" w:rsidRDefault="00204E91" w:rsidP="00204E91">
      <w:pPr>
        <w:pStyle w:val="Instructions"/>
        <w:rPr>
          <w:rFonts w:asciiTheme="majorHAnsi" w:hAnsiTheme="majorHAnsi" w:cstheme="majorHAnsi"/>
          <w:sz w:val="36"/>
          <w:szCs w:val="36"/>
        </w:rPr>
      </w:pPr>
      <w:r w:rsidRPr="002F7C13">
        <w:rPr>
          <w:rFonts w:ascii="Cochocib Script Latin Pro" w:hAnsi="Cochocib Script Latin Pro"/>
          <w:b/>
          <w:bCs/>
          <w:sz w:val="48"/>
          <w:szCs w:val="48"/>
        </w:rPr>
        <w:t>Signature</w:t>
      </w:r>
      <w:r>
        <w:rPr>
          <w:rFonts w:ascii="Cochocib Script Latin Pro" w:hAnsi="Cochocib Script Latin Pro"/>
          <w:b/>
          <w:bCs/>
          <w:sz w:val="48"/>
          <w:szCs w:val="48"/>
        </w:rPr>
        <w:t xml:space="preserve">: </w:t>
      </w:r>
      <w:r>
        <w:rPr>
          <w:rFonts w:asciiTheme="majorHAnsi" w:hAnsiTheme="majorHAnsi" w:cstheme="majorHAnsi"/>
          <w:sz w:val="36"/>
          <w:szCs w:val="36"/>
        </w:rPr>
        <w:t>______________</w:t>
      </w:r>
    </w:p>
    <w:p w14:paraId="66B7FAE6" w14:textId="77777777" w:rsidR="00204E91" w:rsidRDefault="00204E91" w:rsidP="00204E91">
      <w:pPr>
        <w:pStyle w:val="Instructions"/>
        <w:rPr>
          <w:b/>
          <w:bCs/>
        </w:rPr>
      </w:pPr>
      <w:r>
        <w:rPr>
          <w:b/>
          <w:bCs/>
        </w:rPr>
        <w:t>Quote Date-</w:t>
      </w:r>
    </w:p>
    <w:p w14:paraId="3B214005" w14:textId="4E6F367C" w:rsidR="00204E91" w:rsidRDefault="00204E91" w:rsidP="00204E91">
      <w:pPr>
        <w:pStyle w:val="Instructions"/>
        <w:rPr>
          <w:b/>
          <w:bCs/>
        </w:rPr>
      </w:pPr>
      <w:r w:rsidRPr="00930DE3">
        <w:rPr>
          <w:b/>
          <w:bCs/>
        </w:rPr>
        <w:t xml:space="preserve">Valid Until: </w:t>
      </w:r>
      <w:r w:rsidR="00C45046">
        <w:rPr>
          <w:b/>
          <w:bCs/>
        </w:rPr>
        <w:t>15</w:t>
      </w:r>
      <w:r w:rsidRPr="00930DE3">
        <w:rPr>
          <w:b/>
          <w:bCs/>
        </w:rPr>
        <w:t xml:space="preserve"> Days from Quote Date</w:t>
      </w:r>
    </w:p>
    <w:p w14:paraId="05A1D0F8" w14:textId="77777777" w:rsidR="00204E91" w:rsidRPr="002F7C13" w:rsidRDefault="00204E91" w:rsidP="00204E91">
      <w:pPr>
        <w:pStyle w:val="Instructions"/>
        <w:rPr>
          <w:rFonts w:asciiTheme="majorHAnsi" w:hAnsiTheme="majorHAnsi" w:cstheme="majorHAnsi"/>
          <w:sz w:val="36"/>
          <w:szCs w:val="36"/>
        </w:rPr>
      </w:pPr>
    </w:p>
    <w:p w14:paraId="2BDA62B5" w14:textId="77777777" w:rsidR="00204E91" w:rsidRDefault="00204E91" w:rsidP="00204E91">
      <w:pPr>
        <w:pStyle w:val="ThankYou"/>
      </w:pPr>
    </w:p>
    <w:p w14:paraId="74097E76" w14:textId="77777777" w:rsidR="00204E91" w:rsidRPr="00837ECD" w:rsidRDefault="00000000" w:rsidP="00204E91">
      <w:pPr>
        <w:pStyle w:val="ThankYou"/>
      </w:pPr>
      <w:sdt>
        <w:sdtPr>
          <w:alias w:val="Thank your for your business:"/>
          <w:tag w:val="Thank your for your business:"/>
          <w:id w:val="171105"/>
          <w:placeholder>
            <w:docPart w:val="0CC45DCE48BB4CA4861F02330FA6701E"/>
          </w:placeholder>
          <w:temporary/>
          <w:showingPlcHdr/>
          <w15:appearance w15:val="hidden"/>
        </w:sdtPr>
        <w:sdtContent>
          <w:r w:rsidR="00204E91">
            <w:t>Thank you for your business!</w:t>
          </w:r>
        </w:sdtContent>
      </w:sdt>
    </w:p>
    <w:p w14:paraId="47B84D72" w14:textId="77777777" w:rsidR="00837ECD" w:rsidRPr="00837ECD" w:rsidRDefault="00837ECD" w:rsidP="00837ECD">
      <w:pPr>
        <w:pStyle w:val="ThankYou"/>
      </w:pPr>
    </w:p>
    <w:sectPr w:rsidR="00837ECD" w:rsidRPr="00837ECD" w:rsidSect="003977A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635B5" w14:textId="77777777" w:rsidR="008417DD" w:rsidRDefault="008417DD">
      <w:pPr>
        <w:spacing w:line="240" w:lineRule="auto"/>
      </w:pPr>
      <w:r>
        <w:separator/>
      </w:r>
    </w:p>
  </w:endnote>
  <w:endnote w:type="continuationSeparator" w:id="0">
    <w:p w14:paraId="68B08ED7" w14:textId="77777777" w:rsidR="008417DD" w:rsidRDefault="008417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B8E21" w14:textId="77777777" w:rsidR="00BB4862" w:rsidRDefault="00BB4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765232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6C6FC" w14:textId="77777777" w:rsidR="00BB4862" w:rsidRDefault="00BB4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4A436" w14:textId="77777777" w:rsidR="008417DD" w:rsidRDefault="008417DD">
      <w:pPr>
        <w:spacing w:line="240" w:lineRule="auto"/>
      </w:pPr>
      <w:r>
        <w:separator/>
      </w:r>
    </w:p>
  </w:footnote>
  <w:footnote w:type="continuationSeparator" w:id="0">
    <w:p w14:paraId="221A30DE" w14:textId="77777777" w:rsidR="008417DD" w:rsidRDefault="008417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99FC2" w14:textId="77777777" w:rsidR="00BB4862" w:rsidRDefault="00BB4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C6710" w14:textId="77777777" w:rsidR="00BB4862" w:rsidRDefault="00BB48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E941" w14:textId="77777777" w:rsidR="00BB4862" w:rsidRDefault="00BB4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3663F4"/>
    <w:multiLevelType w:val="hybridMultilevel"/>
    <w:tmpl w:val="900A35B4"/>
    <w:lvl w:ilvl="0" w:tplc="09265AC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33626"/>
    <w:multiLevelType w:val="hybridMultilevel"/>
    <w:tmpl w:val="EDA091A0"/>
    <w:lvl w:ilvl="0" w:tplc="5B52C5E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073354">
    <w:abstractNumId w:val="9"/>
  </w:num>
  <w:num w:numId="2" w16cid:durableId="1116290023">
    <w:abstractNumId w:val="7"/>
  </w:num>
  <w:num w:numId="3" w16cid:durableId="931013323">
    <w:abstractNumId w:val="6"/>
  </w:num>
  <w:num w:numId="4" w16cid:durableId="1982611073">
    <w:abstractNumId w:val="5"/>
  </w:num>
  <w:num w:numId="5" w16cid:durableId="2032488470">
    <w:abstractNumId w:val="4"/>
  </w:num>
  <w:num w:numId="6" w16cid:durableId="1182932223">
    <w:abstractNumId w:val="8"/>
  </w:num>
  <w:num w:numId="7" w16cid:durableId="1143430557">
    <w:abstractNumId w:val="3"/>
  </w:num>
  <w:num w:numId="8" w16cid:durableId="261182648">
    <w:abstractNumId w:val="2"/>
  </w:num>
  <w:num w:numId="9" w16cid:durableId="1478717256">
    <w:abstractNumId w:val="1"/>
  </w:num>
  <w:num w:numId="10" w16cid:durableId="1160537509">
    <w:abstractNumId w:val="0"/>
  </w:num>
  <w:num w:numId="11" w16cid:durableId="1295214009">
    <w:abstractNumId w:val="11"/>
  </w:num>
  <w:num w:numId="12" w16cid:durableId="11581162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E3"/>
    <w:rsid w:val="00024C42"/>
    <w:rsid w:val="000251AB"/>
    <w:rsid w:val="0003641C"/>
    <w:rsid w:val="00047D65"/>
    <w:rsid w:val="000513E0"/>
    <w:rsid w:val="00053B36"/>
    <w:rsid w:val="00055AF8"/>
    <w:rsid w:val="000647F4"/>
    <w:rsid w:val="000738A0"/>
    <w:rsid w:val="0007748C"/>
    <w:rsid w:val="00143176"/>
    <w:rsid w:val="00145D92"/>
    <w:rsid w:val="00150D7C"/>
    <w:rsid w:val="00154A27"/>
    <w:rsid w:val="00156F86"/>
    <w:rsid w:val="0016469D"/>
    <w:rsid w:val="00182906"/>
    <w:rsid w:val="0018775B"/>
    <w:rsid w:val="001A22B2"/>
    <w:rsid w:val="001C4FE9"/>
    <w:rsid w:val="001D3826"/>
    <w:rsid w:val="001E562B"/>
    <w:rsid w:val="001E56DE"/>
    <w:rsid w:val="001F2EF6"/>
    <w:rsid w:val="00204E91"/>
    <w:rsid w:val="002072C5"/>
    <w:rsid w:val="0022241C"/>
    <w:rsid w:val="00230F8A"/>
    <w:rsid w:val="002356D9"/>
    <w:rsid w:val="00237B83"/>
    <w:rsid w:val="002558FA"/>
    <w:rsid w:val="00267345"/>
    <w:rsid w:val="002755AD"/>
    <w:rsid w:val="002A6CF7"/>
    <w:rsid w:val="002E474B"/>
    <w:rsid w:val="002F589A"/>
    <w:rsid w:val="002F7C13"/>
    <w:rsid w:val="00304368"/>
    <w:rsid w:val="00305543"/>
    <w:rsid w:val="00315BF1"/>
    <w:rsid w:val="00323F56"/>
    <w:rsid w:val="00326A01"/>
    <w:rsid w:val="00326CAF"/>
    <w:rsid w:val="00342EEC"/>
    <w:rsid w:val="003554EB"/>
    <w:rsid w:val="003667F4"/>
    <w:rsid w:val="00376BF7"/>
    <w:rsid w:val="00391031"/>
    <w:rsid w:val="00391959"/>
    <w:rsid w:val="003977A8"/>
    <w:rsid w:val="003A50D4"/>
    <w:rsid w:val="003A57F8"/>
    <w:rsid w:val="003C744E"/>
    <w:rsid w:val="003E012A"/>
    <w:rsid w:val="00411A78"/>
    <w:rsid w:val="0042091E"/>
    <w:rsid w:val="004249EA"/>
    <w:rsid w:val="00433617"/>
    <w:rsid w:val="00443848"/>
    <w:rsid w:val="00451A8E"/>
    <w:rsid w:val="00455B70"/>
    <w:rsid w:val="00455B81"/>
    <w:rsid w:val="00461A98"/>
    <w:rsid w:val="00465334"/>
    <w:rsid w:val="00467E20"/>
    <w:rsid w:val="00475DF8"/>
    <w:rsid w:val="00476326"/>
    <w:rsid w:val="004775F4"/>
    <w:rsid w:val="004951B9"/>
    <w:rsid w:val="00495245"/>
    <w:rsid w:val="00496EFC"/>
    <w:rsid w:val="004A10FF"/>
    <w:rsid w:val="004A622B"/>
    <w:rsid w:val="004E3CB6"/>
    <w:rsid w:val="004F09AB"/>
    <w:rsid w:val="004F111A"/>
    <w:rsid w:val="004F55EF"/>
    <w:rsid w:val="00501737"/>
    <w:rsid w:val="00503BE7"/>
    <w:rsid w:val="00516395"/>
    <w:rsid w:val="005175B2"/>
    <w:rsid w:val="00544190"/>
    <w:rsid w:val="0056365F"/>
    <w:rsid w:val="00563EB9"/>
    <w:rsid w:val="00570135"/>
    <w:rsid w:val="00585658"/>
    <w:rsid w:val="005A26F4"/>
    <w:rsid w:val="005A6DA5"/>
    <w:rsid w:val="005B1707"/>
    <w:rsid w:val="005B3020"/>
    <w:rsid w:val="005E0F6D"/>
    <w:rsid w:val="005E1A29"/>
    <w:rsid w:val="005E3033"/>
    <w:rsid w:val="005E59F6"/>
    <w:rsid w:val="00606CE3"/>
    <w:rsid w:val="00615DD0"/>
    <w:rsid w:val="00616194"/>
    <w:rsid w:val="00642DC6"/>
    <w:rsid w:val="006631E5"/>
    <w:rsid w:val="006662EB"/>
    <w:rsid w:val="00670944"/>
    <w:rsid w:val="0068326F"/>
    <w:rsid w:val="006A3739"/>
    <w:rsid w:val="006B131C"/>
    <w:rsid w:val="006D008F"/>
    <w:rsid w:val="006E204B"/>
    <w:rsid w:val="006F0833"/>
    <w:rsid w:val="006F659F"/>
    <w:rsid w:val="00710648"/>
    <w:rsid w:val="00711811"/>
    <w:rsid w:val="00723D6A"/>
    <w:rsid w:val="0073419C"/>
    <w:rsid w:val="00754C8B"/>
    <w:rsid w:val="007577D4"/>
    <w:rsid w:val="00766313"/>
    <w:rsid w:val="0077366B"/>
    <w:rsid w:val="00775CC5"/>
    <w:rsid w:val="00793AFB"/>
    <w:rsid w:val="00795E9D"/>
    <w:rsid w:val="007A2BFB"/>
    <w:rsid w:val="007B18C0"/>
    <w:rsid w:val="007B3024"/>
    <w:rsid w:val="007D3668"/>
    <w:rsid w:val="007D58C7"/>
    <w:rsid w:val="007E3732"/>
    <w:rsid w:val="007E4D78"/>
    <w:rsid w:val="007F043B"/>
    <w:rsid w:val="0080364D"/>
    <w:rsid w:val="008049DB"/>
    <w:rsid w:val="008058B5"/>
    <w:rsid w:val="008227E2"/>
    <w:rsid w:val="00837ECD"/>
    <w:rsid w:val="008417DD"/>
    <w:rsid w:val="00842AD7"/>
    <w:rsid w:val="00846F8C"/>
    <w:rsid w:val="0086577B"/>
    <w:rsid w:val="00875AE1"/>
    <w:rsid w:val="008E4A66"/>
    <w:rsid w:val="00904263"/>
    <w:rsid w:val="00907574"/>
    <w:rsid w:val="00907EB3"/>
    <w:rsid w:val="00910280"/>
    <w:rsid w:val="009140B6"/>
    <w:rsid w:val="00914F06"/>
    <w:rsid w:val="00915064"/>
    <w:rsid w:val="00930DE3"/>
    <w:rsid w:val="00931A72"/>
    <w:rsid w:val="00934F6F"/>
    <w:rsid w:val="0093698A"/>
    <w:rsid w:val="0095270B"/>
    <w:rsid w:val="00955486"/>
    <w:rsid w:val="009569D2"/>
    <w:rsid w:val="00966901"/>
    <w:rsid w:val="00966EB4"/>
    <w:rsid w:val="00981A82"/>
    <w:rsid w:val="00984E86"/>
    <w:rsid w:val="00993329"/>
    <w:rsid w:val="009A63EA"/>
    <w:rsid w:val="009E2D3F"/>
    <w:rsid w:val="00A066E2"/>
    <w:rsid w:val="00A31316"/>
    <w:rsid w:val="00A3770A"/>
    <w:rsid w:val="00A76189"/>
    <w:rsid w:val="00A86931"/>
    <w:rsid w:val="00A93410"/>
    <w:rsid w:val="00AA0D47"/>
    <w:rsid w:val="00AA3346"/>
    <w:rsid w:val="00AC678B"/>
    <w:rsid w:val="00AC6A76"/>
    <w:rsid w:val="00AE07A4"/>
    <w:rsid w:val="00AF1DDC"/>
    <w:rsid w:val="00AF47DC"/>
    <w:rsid w:val="00B0113D"/>
    <w:rsid w:val="00B043E1"/>
    <w:rsid w:val="00B17182"/>
    <w:rsid w:val="00B20BB3"/>
    <w:rsid w:val="00B211CD"/>
    <w:rsid w:val="00B34D7C"/>
    <w:rsid w:val="00B50447"/>
    <w:rsid w:val="00B55EBE"/>
    <w:rsid w:val="00B57C7A"/>
    <w:rsid w:val="00B60440"/>
    <w:rsid w:val="00B72722"/>
    <w:rsid w:val="00B76A92"/>
    <w:rsid w:val="00B81859"/>
    <w:rsid w:val="00B90119"/>
    <w:rsid w:val="00BB4862"/>
    <w:rsid w:val="00BC0DD4"/>
    <w:rsid w:val="00BD7C6E"/>
    <w:rsid w:val="00BE01B5"/>
    <w:rsid w:val="00BE5D24"/>
    <w:rsid w:val="00BE6165"/>
    <w:rsid w:val="00BF2506"/>
    <w:rsid w:val="00BF6D09"/>
    <w:rsid w:val="00C12223"/>
    <w:rsid w:val="00C2450A"/>
    <w:rsid w:val="00C273D2"/>
    <w:rsid w:val="00C3067E"/>
    <w:rsid w:val="00C45046"/>
    <w:rsid w:val="00C56774"/>
    <w:rsid w:val="00C64B34"/>
    <w:rsid w:val="00C73925"/>
    <w:rsid w:val="00C80E9A"/>
    <w:rsid w:val="00CA2820"/>
    <w:rsid w:val="00CA5F4A"/>
    <w:rsid w:val="00CB1AFE"/>
    <w:rsid w:val="00CE48C4"/>
    <w:rsid w:val="00CE7F7E"/>
    <w:rsid w:val="00CF07F2"/>
    <w:rsid w:val="00CF386E"/>
    <w:rsid w:val="00D20ADB"/>
    <w:rsid w:val="00D23043"/>
    <w:rsid w:val="00D37E1F"/>
    <w:rsid w:val="00D5227D"/>
    <w:rsid w:val="00D736C7"/>
    <w:rsid w:val="00D75095"/>
    <w:rsid w:val="00D871CB"/>
    <w:rsid w:val="00D90F6F"/>
    <w:rsid w:val="00D934CD"/>
    <w:rsid w:val="00D9589B"/>
    <w:rsid w:val="00DA0117"/>
    <w:rsid w:val="00DA336B"/>
    <w:rsid w:val="00DB12AC"/>
    <w:rsid w:val="00DB2139"/>
    <w:rsid w:val="00DC3711"/>
    <w:rsid w:val="00DC6A26"/>
    <w:rsid w:val="00E1222A"/>
    <w:rsid w:val="00E14E3B"/>
    <w:rsid w:val="00E2093E"/>
    <w:rsid w:val="00E24A84"/>
    <w:rsid w:val="00E263FD"/>
    <w:rsid w:val="00E26E84"/>
    <w:rsid w:val="00E27842"/>
    <w:rsid w:val="00E658B0"/>
    <w:rsid w:val="00E6681A"/>
    <w:rsid w:val="00E74675"/>
    <w:rsid w:val="00E82BB8"/>
    <w:rsid w:val="00E84FB5"/>
    <w:rsid w:val="00E861F8"/>
    <w:rsid w:val="00E9657B"/>
    <w:rsid w:val="00EA6311"/>
    <w:rsid w:val="00EB371E"/>
    <w:rsid w:val="00EF47AF"/>
    <w:rsid w:val="00F2240D"/>
    <w:rsid w:val="00F22D7E"/>
    <w:rsid w:val="00F63C3A"/>
    <w:rsid w:val="00F7598E"/>
    <w:rsid w:val="00F776A4"/>
    <w:rsid w:val="00F87DDD"/>
    <w:rsid w:val="00F94212"/>
    <w:rsid w:val="00FB5AFF"/>
    <w:rsid w:val="00FC4FBB"/>
    <w:rsid w:val="00FD20A7"/>
    <w:rsid w:val="022ED9E0"/>
    <w:rsid w:val="068E6AE1"/>
    <w:rsid w:val="06A76F3F"/>
    <w:rsid w:val="06AAB7C2"/>
    <w:rsid w:val="06D1AE6E"/>
    <w:rsid w:val="083C993C"/>
    <w:rsid w:val="09A6D9D1"/>
    <w:rsid w:val="0B8D0A84"/>
    <w:rsid w:val="0BA4A6B9"/>
    <w:rsid w:val="0DA9961E"/>
    <w:rsid w:val="0DE69929"/>
    <w:rsid w:val="0E62E572"/>
    <w:rsid w:val="0ECD3CCD"/>
    <w:rsid w:val="0F230C5E"/>
    <w:rsid w:val="0F51C18C"/>
    <w:rsid w:val="10120ADB"/>
    <w:rsid w:val="123FF3FA"/>
    <w:rsid w:val="13947CFE"/>
    <w:rsid w:val="14171C11"/>
    <w:rsid w:val="146BB88C"/>
    <w:rsid w:val="15777B04"/>
    <w:rsid w:val="15F8B5B9"/>
    <w:rsid w:val="16A4C5E2"/>
    <w:rsid w:val="16C792D6"/>
    <w:rsid w:val="184A2CA8"/>
    <w:rsid w:val="185BC943"/>
    <w:rsid w:val="1DF0D40A"/>
    <w:rsid w:val="1ECE0A8B"/>
    <w:rsid w:val="1FB38437"/>
    <w:rsid w:val="20F65217"/>
    <w:rsid w:val="21CBB036"/>
    <w:rsid w:val="22953B19"/>
    <w:rsid w:val="22A34D6A"/>
    <w:rsid w:val="231FA90D"/>
    <w:rsid w:val="24893906"/>
    <w:rsid w:val="26AA3BDD"/>
    <w:rsid w:val="26FFB8E8"/>
    <w:rsid w:val="29EEE05E"/>
    <w:rsid w:val="2B42DDC9"/>
    <w:rsid w:val="2B7E9760"/>
    <w:rsid w:val="2B9B4890"/>
    <w:rsid w:val="2CB124AF"/>
    <w:rsid w:val="2E2E6121"/>
    <w:rsid w:val="307080A2"/>
    <w:rsid w:val="32839ADF"/>
    <w:rsid w:val="32CE6D3E"/>
    <w:rsid w:val="34DC9E97"/>
    <w:rsid w:val="350DBE50"/>
    <w:rsid w:val="353D7444"/>
    <w:rsid w:val="36408470"/>
    <w:rsid w:val="36E46CA2"/>
    <w:rsid w:val="3888B07F"/>
    <w:rsid w:val="38FB8157"/>
    <w:rsid w:val="3967CC2F"/>
    <w:rsid w:val="39E1CB84"/>
    <w:rsid w:val="3A1B5CE0"/>
    <w:rsid w:val="3BE1DF26"/>
    <w:rsid w:val="3C0AEE0F"/>
    <w:rsid w:val="3CC18949"/>
    <w:rsid w:val="3CD7BB5D"/>
    <w:rsid w:val="3DEF0C24"/>
    <w:rsid w:val="3E344A27"/>
    <w:rsid w:val="3E9C10AF"/>
    <w:rsid w:val="3F1C2329"/>
    <w:rsid w:val="42607C0E"/>
    <w:rsid w:val="42ECA4BF"/>
    <w:rsid w:val="440C0D46"/>
    <w:rsid w:val="45EFE6C5"/>
    <w:rsid w:val="46F7022A"/>
    <w:rsid w:val="4871521A"/>
    <w:rsid w:val="491F8272"/>
    <w:rsid w:val="495AB21F"/>
    <w:rsid w:val="496F4BF1"/>
    <w:rsid w:val="4A203CCA"/>
    <w:rsid w:val="4A74C54E"/>
    <w:rsid w:val="4A98AC0B"/>
    <w:rsid w:val="4B7D72D9"/>
    <w:rsid w:val="4DAE61D7"/>
    <w:rsid w:val="4ED3DB9D"/>
    <w:rsid w:val="4ED65AD4"/>
    <w:rsid w:val="51DAED13"/>
    <w:rsid w:val="5228A55C"/>
    <w:rsid w:val="524CC811"/>
    <w:rsid w:val="53B03774"/>
    <w:rsid w:val="53C90025"/>
    <w:rsid w:val="56B3CA5D"/>
    <w:rsid w:val="56BFCA94"/>
    <w:rsid w:val="57137B1C"/>
    <w:rsid w:val="57EC9300"/>
    <w:rsid w:val="587F4FC5"/>
    <w:rsid w:val="58A0FE8E"/>
    <w:rsid w:val="5A2DB401"/>
    <w:rsid w:val="5D2E66CF"/>
    <w:rsid w:val="5EEBFFCB"/>
    <w:rsid w:val="5F6195BD"/>
    <w:rsid w:val="60DE3BF3"/>
    <w:rsid w:val="6181AA23"/>
    <w:rsid w:val="621B02CE"/>
    <w:rsid w:val="63628EEC"/>
    <w:rsid w:val="63746B9E"/>
    <w:rsid w:val="66559534"/>
    <w:rsid w:val="6690A4BD"/>
    <w:rsid w:val="68426AB6"/>
    <w:rsid w:val="68BFFC4B"/>
    <w:rsid w:val="6915A230"/>
    <w:rsid w:val="694C380E"/>
    <w:rsid w:val="69618898"/>
    <w:rsid w:val="6990D530"/>
    <w:rsid w:val="6A1C2C69"/>
    <w:rsid w:val="6A6994AC"/>
    <w:rsid w:val="6B60A11E"/>
    <w:rsid w:val="6B92827C"/>
    <w:rsid w:val="6C19CEF0"/>
    <w:rsid w:val="6CE6F2D5"/>
    <w:rsid w:val="6D0A8512"/>
    <w:rsid w:val="6E47EA14"/>
    <w:rsid w:val="6F464743"/>
    <w:rsid w:val="6F4ACB60"/>
    <w:rsid w:val="703B6731"/>
    <w:rsid w:val="7071A63D"/>
    <w:rsid w:val="70F51DFB"/>
    <w:rsid w:val="723CDDFD"/>
    <w:rsid w:val="72AAC5AF"/>
    <w:rsid w:val="7398E433"/>
    <w:rsid w:val="741C9270"/>
    <w:rsid w:val="75920B7E"/>
    <w:rsid w:val="7627E236"/>
    <w:rsid w:val="763FFEDD"/>
    <w:rsid w:val="78743352"/>
    <w:rsid w:val="789A8733"/>
    <w:rsid w:val="7B53C51E"/>
    <w:rsid w:val="7C0B985C"/>
    <w:rsid w:val="7D54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CE53E"/>
  <w15:chartTrackingRefBased/>
  <w15:docId w15:val="{224E331C-00CE-45D3-8175-F3D7FD1E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904263"/>
    <w:rPr>
      <w:spacing w:val="4"/>
    </w:rPr>
  </w:style>
  <w:style w:type="paragraph" w:styleId="Heading1">
    <w:name w:val="heading 1"/>
    <w:basedOn w:val="Normal"/>
    <w:link w:val="Heading1Char"/>
    <w:uiPriority w:val="1"/>
    <w:unhideWhenUsed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unhideWhenUsed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unhideWhenUsed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sid w:val="00904263"/>
    <w:rPr>
      <w:rFonts w:asciiTheme="majorHAnsi" w:hAnsiTheme="majorHAnsi"/>
      <w:b/>
      <w:spacing w:val="4"/>
      <w:sz w:val="24"/>
    </w:rPr>
  </w:style>
  <w:style w:type="character" w:customStyle="1" w:styleId="Heading2Char">
    <w:name w:val="Heading 2 Char"/>
    <w:basedOn w:val="DefaultParagraphFont"/>
    <w:link w:val="Heading2"/>
    <w:uiPriority w:val="1"/>
    <w:rsid w:val="00904263"/>
    <w:rPr>
      <w:caps/>
      <w:spacing w:val="4"/>
    </w:rPr>
  </w:style>
  <w:style w:type="character" w:customStyle="1" w:styleId="Heading3Char">
    <w:name w:val="Heading 3 Char"/>
    <w:basedOn w:val="DefaultParagraphFont"/>
    <w:link w:val="Heading3"/>
    <w:uiPriority w:val="1"/>
    <w:rsid w:val="00904263"/>
    <w:rPr>
      <w:b/>
      <w:caps/>
      <w:spacing w:val="4"/>
      <w:szCs w:val="16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unhideWhenUsed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904263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263"/>
    <w:rPr>
      <w:spacing w:val="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263"/>
    <w:rPr>
      <w:spacing w:val="4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sid w:val="00904263"/>
    <w:rPr>
      <w:rFonts w:asciiTheme="majorHAnsi" w:eastAsiaTheme="majorEastAsia" w:hAnsiTheme="majorHAnsi" w:cstheme="majorBidi"/>
      <w:b/>
      <w:iCs/>
      <w:caps/>
      <w:spacing w:val="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904263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904263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904263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904263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904263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04263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E48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8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EB37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118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cey\AppData\Roaming\Microsoft\Templates\Invoice%20(docume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DD4602DFD3403AB0E4D0109D206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BAAAE-65B1-4465-A496-9DEAAE2912F4}"/>
      </w:docPartPr>
      <w:docPartBody>
        <w:p w:rsidR="00DB12AC" w:rsidRDefault="00DB12AC">
          <w:pPr>
            <w:pStyle w:val="B5DD4602DFD3403AB0E4D0109D206AAF"/>
          </w:pPr>
          <w:r>
            <w:t>Company Name</w:t>
          </w:r>
        </w:p>
      </w:docPartBody>
    </w:docPart>
    <w:docPart>
      <w:docPartPr>
        <w:name w:val="BA97EF2F12914637A768FDC765349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7E3EE-B1C0-4D98-B0A8-37402846683C}"/>
      </w:docPartPr>
      <w:docPartBody>
        <w:p w:rsidR="00DB12AC" w:rsidRDefault="00DB12AC">
          <w:pPr>
            <w:pStyle w:val="BA97EF2F12914637A768FDC765349EAB"/>
          </w:pPr>
          <w:r>
            <w:t>INVOICE</w:t>
          </w:r>
        </w:p>
      </w:docPartBody>
    </w:docPart>
    <w:docPart>
      <w:docPartPr>
        <w:name w:val="F23D62D9F3914FC7891B35F3B2789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E409A-CC84-41BB-9B4B-3A1C52E4E4FF}"/>
      </w:docPartPr>
      <w:docPartBody>
        <w:p w:rsidR="00DB12AC" w:rsidRDefault="00DB12AC">
          <w:pPr>
            <w:pStyle w:val="F23D62D9F3914FC7891B35F3B2789450"/>
          </w:pPr>
          <w:r>
            <w:t>Invoice #</w:t>
          </w:r>
        </w:p>
      </w:docPartBody>
    </w:docPart>
    <w:docPart>
      <w:docPartPr>
        <w:name w:val="293A03E1C1A74B0BAAD6BB5DEC398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7C730-B00F-4A68-953C-A2D84B5D50EA}"/>
      </w:docPartPr>
      <w:docPartBody>
        <w:p w:rsidR="00DB12AC" w:rsidRDefault="00DB12AC">
          <w:pPr>
            <w:pStyle w:val="293A03E1C1A74B0BAAD6BB5DEC3981D3"/>
          </w:pPr>
          <w:r>
            <w:t>Date:</w:t>
          </w:r>
        </w:p>
      </w:docPartBody>
    </w:docPart>
    <w:docPart>
      <w:docPartPr>
        <w:name w:val="1D87B34181514E378EF74C8E3767CC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B7F1F-9E7A-4BFD-89BF-A37F6246011B}"/>
      </w:docPartPr>
      <w:docPartBody>
        <w:p w:rsidR="00DB12AC" w:rsidRDefault="00DB12AC">
          <w:pPr>
            <w:pStyle w:val="1D87B34181514E378EF74C8E3767CCA5"/>
          </w:pPr>
          <w:r>
            <w:t>Comments or special instructions:</w:t>
          </w:r>
        </w:p>
      </w:docPartBody>
    </w:docPart>
    <w:docPart>
      <w:docPartPr>
        <w:name w:val="4D0648BEBA4A4E1A94E4E0269A68A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780641-49C4-4174-B581-15A52420E18F}"/>
      </w:docPartPr>
      <w:docPartBody>
        <w:p w:rsidR="00DB12AC" w:rsidRDefault="00DB12AC">
          <w:pPr>
            <w:pStyle w:val="4D0648BEBA4A4E1A94E4E0269A68A93F"/>
          </w:pPr>
          <w:r>
            <w:t>TOTAL due</w:t>
          </w:r>
        </w:p>
      </w:docPartBody>
    </w:docPart>
    <w:docPart>
      <w:docPartPr>
        <w:name w:val="C7073F10B3384ABC8E7B242FEFF06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7B105-F69F-4142-916C-015E0D4D1E6F}"/>
      </w:docPartPr>
      <w:docPartBody>
        <w:p w:rsidR="00DB12AC" w:rsidRDefault="006B131C" w:rsidP="006B131C">
          <w:pPr>
            <w:pStyle w:val="C7073F10B3384ABC8E7B242FEFF06A52"/>
          </w:pPr>
          <w:r>
            <w:t>Company Name</w:t>
          </w:r>
        </w:p>
      </w:docPartBody>
    </w:docPart>
    <w:docPart>
      <w:docPartPr>
        <w:name w:val="5BFBFEF52E3046E0B6FF5E2CE6B4F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CFEFD-D9E2-4E56-9BCA-9677BC186786}"/>
      </w:docPartPr>
      <w:docPartBody>
        <w:p w:rsidR="00DB12AC" w:rsidRDefault="006B131C" w:rsidP="006B131C">
          <w:pPr>
            <w:pStyle w:val="5BFBFEF52E3046E0B6FF5E2CE6B4FE6F"/>
          </w:pPr>
          <w:r>
            <w:t>INVOICE</w:t>
          </w:r>
        </w:p>
      </w:docPartBody>
    </w:docPart>
    <w:docPart>
      <w:docPartPr>
        <w:name w:val="35DB3945FFD94418A0E1F7478DD5F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293F7-BD7C-4927-BB27-A2C22B01C32D}"/>
      </w:docPartPr>
      <w:docPartBody>
        <w:p w:rsidR="00DB12AC" w:rsidRDefault="006B131C" w:rsidP="006B131C">
          <w:pPr>
            <w:pStyle w:val="35DB3945FFD94418A0E1F7478DD5F35B"/>
          </w:pPr>
          <w:r>
            <w:t>Invoice #</w:t>
          </w:r>
        </w:p>
      </w:docPartBody>
    </w:docPart>
    <w:docPart>
      <w:docPartPr>
        <w:name w:val="568F050E01734368BC7DCB4A714CF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DD61B-6247-4D05-A282-CDA4AC2486E1}"/>
      </w:docPartPr>
      <w:docPartBody>
        <w:p w:rsidR="00DB12AC" w:rsidRDefault="006B131C" w:rsidP="006B131C">
          <w:pPr>
            <w:pStyle w:val="568F050E01734368BC7DCB4A714CF6B0"/>
          </w:pPr>
          <w:r>
            <w:t>Date:</w:t>
          </w:r>
        </w:p>
      </w:docPartBody>
    </w:docPart>
    <w:docPart>
      <w:docPartPr>
        <w:name w:val="F33EDF42E13F4E808BDC1783D32B3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B9780-A8D4-451B-AB15-4096A076A116}"/>
      </w:docPartPr>
      <w:docPartBody>
        <w:p w:rsidR="00DB12AC" w:rsidRDefault="006B131C" w:rsidP="006B131C">
          <w:pPr>
            <w:pStyle w:val="F33EDF42E13F4E808BDC1783D32B3303"/>
          </w:pPr>
          <w:r>
            <w:t>Comments or special instructions:</w:t>
          </w:r>
        </w:p>
      </w:docPartBody>
    </w:docPart>
    <w:docPart>
      <w:docPartPr>
        <w:name w:val="B1C65315B4EE4BC7AB4E33894162C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1CEDA-04C9-46C3-9A54-A88499278CFE}"/>
      </w:docPartPr>
      <w:docPartBody>
        <w:p w:rsidR="00DB12AC" w:rsidRDefault="006B131C" w:rsidP="006B131C">
          <w:pPr>
            <w:pStyle w:val="B1C65315B4EE4BC7AB4E33894162C6B8"/>
          </w:pPr>
          <w:r>
            <w:t>TOTAL due</w:t>
          </w:r>
        </w:p>
      </w:docPartBody>
    </w:docPart>
    <w:docPart>
      <w:docPartPr>
        <w:name w:val="0CC45DCE48BB4CA4861F02330FA670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11BEA-FD0A-4353-AFC9-06D086A77B31}"/>
      </w:docPartPr>
      <w:docPartBody>
        <w:p w:rsidR="00DB12AC" w:rsidRDefault="006B131C" w:rsidP="006B131C">
          <w:pPr>
            <w:pStyle w:val="0CC45DCE48BB4CA4861F02330FA6701E"/>
          </w:pPr>
          <w:r>
            <w:t>Thank you for your business!</w:t>
          </w:r>
        </w:p>
      </w:docPartBody>
    </w:docPart>
    <w:docPart>
      <w:docPartPr>
        <w:name w:val="E940C01B2577436C8DB6FBDBDCE47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646C6-0ACF-4091-BD24-0FDF56558CC6}"/>
      </w:docPartPr>
      <w:docPartBody>
        <w:p w:rsidR="00A86931" w:rsidRDefault="00A86931" w:rsidP="00A86931">
          <w:pPr>
            <w:pStyle w:val="E940C01B2577436C8DB6FBDBDCE47DFF"/>
          </w:pPr>
          <w:r>
            <w:t>TOTAL</w:t>
          </w:r>
        </w:p>
      </w:docPartBody>
    </w:docPart>
    <w:docPart>
      <w:docPartPr>
        <w:name w:val="43E985F0656F45539CA13FDFE01B6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1BE62-4AA5-48DC-B224-F31DD6FE9A46}"/>
      </w:docPartPr>
      <w:docPartBody>
        <w:p w:rsidR="00A86931" w:rsidRDefault="00A86931" w:rsidP="00A86931">
          <w:pPr>
            <w:pStyle w:val="43E985F0656F45539CA13FDFE01B6408"/>
          </w:pPr>
          <w: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1C"/>
    <w:rsid w:val="00070805"/>
    <w:rsid w:val="001D1FE0"/>
    <w:rsid w:val="001F2EF6"/>
    <w:rsid w:val="00315BF1"/>
    <w:rsid w:val="003C744E"/>
    <w:rsid w:val="00493EDC"/>
    <w:rsid w:val="00511FF4"/>
    <w:rsid w:val="00615DD0"/>
    <w:rsid w:val="006B131C"/>
    <w:rsid w:val="007430D1"/>
    <w:rsid w:val="00865930"/>
    <w:rsid w:val="00874E2C"/>
    <w:rsid w:val="009140B6"/>
    <w:rsid w:val="00A066E2"/>
    <w:rsid w:val="00A86931"/>
    <w:rsid w:val="00B67009"/>
    <w:rsid w:val="00C273D2"/>
    <w:rsid w:val="00D43DBC"/>
    <w:rsid w:val="00D81176"/>
    <w:rsid w:val="00DB12AC"/>
    <w:rsid w:val="00F7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DD4602DFD3403AB0E4D0109D206AAF">
    <w:name w:val="B5DD4602DFD3403AB0E4D0109D206AAF"/>
  </w:style>
  <w:style w:type="paragraph" w:customStyle="1" w:styleId="BA97EF2F12914637A768FDC765349EAB">
    <w:name w:val="BA97EF2F12914637A768FDC765349EAB"/>
  </w:style>
  <w:style w:type="paragraph" w:customStyle="1" w:styleId="F23D62D9F3914FC7891B35F3B2789450">
    <w:name w:val="F23D62D9F3914FC7891B35F3B2789450"/>
  </w:style>
  <w:style w:type="paragraph" w:customStyle="1" w:styleId="293A03E1C1A74B0BAAD6BB5DEC3981D3">
    <w:name w:val="293A03E1C1A74B0BAAD6BB5DEC3981D3"/>
  </w:style>
  <w:style w:type="paragraph" w:customStyle="1" w:styleId="1D87B34181514E378EF74C8E3767CCA5">
    <w:name w:val="1D87B34181514E378EF74C8E3767CCA5"/>
  </w:style>
  <w:style w:type="paragraph" w:customStyle="1" w:styleId="4D0648BEBA4A4E1A94E4E0269A68A93F">
    <w:name w:val="4D0648BEBA4A4E1A94E4E0269A68A93F"/>
  </w:style>
  <w:style w:type="paragraph" w:customStyle="1" w:styleId="C7073F10B3384ABC8E7B242FEFF06A52">
    <w:name w:val="C7073F10B3384ABC8E7B242FEFF06A52"/>
    <w:rsid w:val="006B131C"/>
  </w:style>
  <w:style w:type="paragraph" w:customStyle="1" w:styleId="5BFBFEF52E3046E0B6FF5E2CE6B4FE6F">
    <w:name w:val="5BFBFEF52E3046E0B6FF5E2CE6B4FE6F"/>
    <w:rsid w:val="006B131C"/>
  </w:style>
  <w:style w:type="paragraph" w:customStyle="1" w:styleId="35DB3945FFD94418A0E1F7478DD5F35B">
    <w:name w:val="35DB3945FFD94418A0E1F7478DD5F35B"/>
    <w:rsid w:val="006B131C"/>
  </w:style>
  <w:style w:type="paragraph" w:customStyle="1" w:styleId="568F050E01734368BC7DCB4A714CF6B0">
    <w:name w:val="568F050E01734368BC7DCB4A714CF6B0"/>
    <w:rsid w:val="006B131C"/>
  </w:style>
  <w:style w:type="paragraph" w:customStyle="1" w:styleId="F33EDF42E13F4E808BDC1783D32B3303">
    <w:name w:val="F33EDF42E13F4E808BDC1783D32B3303"/>
    <w:rsid w:val="006B131C"/>
  </w:style>
  <w:style w:type="paragraph" w:customStyle="1" w:styleId="B1C65315B4EE4BC7AB4E33894162C6B8">
    <w:name w:val="B1C65315B4EE4BC7AB4E33894162C6B8"/>
    <w:rsid w:val="006B131C"/>
  </w:style>
  <w:style w:type="paragraph" w:customStyle="1" w:styleId="0CC45DCE48BB4CA4861F02330FA6701E">
    <w:name w:val="0CC45DCE48BB4CA4861F02330FA6701E"/>
    <w:rsid w:val="006B131C"/>
  </w:style>
  <w:style w:type="paragraph" w:customStyle="1" w:styleId="E940C01B2577436C8DB6FBDBDCE47DFF">
    <w:name w:val="E940C01B2577436C8DB6FBDBDCE47DFF"/>
    <w:rsid w:val="00A86931"/>
  </w:style>
  <w:style w:type="paragraph" w:customStyle="1" w:styleId="43E985F0656F45539CA13FDFE01B6408">
    <w:name w:val="43E985F0656F45539CA13FDFE01B6408"/>
    <w:rsid w:val="00A869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e3fbd2-fdb8-4a49-9853-a35d30352ab1" xsi:nil="true"/>
    <lcf76f155ced4ddcb4097134ff3c332f xmlns="a0606e87-0738-4838-b38c-f1e4b709d88c">
      <Terms xmlns="http://schemas.microsoft.com/office/infopath/2007/PartnerControls"/>
    </lcf76f155ced4ddcb4097134ff3c332f>
    <_Flow_SignoffStatus xmlns="a0606e87-0738-4838-b38c-f1e4b709d88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56DFBAE66C64B916AA0AB3BECC91B" ma:contentTypeVersion="15" ma:contentTypeDescription="Create a new document." ma:contentTypeScope="" ma:versionID="d71cfb7160bb4d87924c61db400782d9">
  <xsd:schema xmlns:xsd="http://www.w3.org/2001/XMLSchema" xmlns:xs="http://www.w3.org/2001/XMLSchema" xmlns:p="http://schemas.microsoft.com/office/2006/metadata/properties" xmlns:ns2="a0606e87-0738-4838-b38c-f1e4b709d88c" xmlns:ns3="5be3fbd2-fdb8-4a49-9853-a35d30352ab1" targetNamespace="http://schemas.microsoft.com/office/2006/metadata/properties" ma:root="true" ma:fieldsID="06f30af62c5dc3eb74918e8818a678a6" ns2:_="" ns3:_="">
    <xsd:import namespace="a0606e87-0738-4838-b38c-f1e4b709d88c"/>
    <xsd:import namespace="5be3fbd2-fdb8-4a49-9853-a35d30352a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06e87-0738-4838-b38c-f1e4b709d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e094f8c-aae4-4829-93b0-746999dc91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3fbd2-fdb8-4a49-9853-a35d30352a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37666e-887d-4840-9ffb-fca748086aa1}" ma:internalName="TaxCatchAll" ma:showField="CatchAllData" ma:web="5be3fbd2-fdb8-4a49-9853-a35d30352a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073772-F066-45BF-9914-9908D1F86D84}">
  <ds:schemaRefs>
    <ds:schemaRef ds:uri="http://schemas.microsoft.com/office/2006/metadata/properties"/>
    <ds:schemaRef ds:uri="http://schemas.microsoft.com/office/infopath/2007/PartnerControls"/>
    <ds:schemaRef ds:uri="5be3fbd2-fdb8-4a49-9853-a35d30352ab1"/>
    <ds:schemaRef ds:uri="a0606e87-0738-4838-b38c-f1e4b709d88c"/>
  </ds:schemaRefs>
</ds:datastoreItem>
</file>

<file path=customXml/itemProps2.xml><?xml version="1.0" encoding="utf-8"?>
<ds:datastoreItem xmlns:ds="http://schemas.openxmlformats.org/officeDocument/2006/customXml" ds:itemID="{E4AF9571-24BF-4BFB-B015-E01FAB6899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3ED2E3-E0EB-4130-83C1-6585AD0499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06e87-0738-4838-b38c-f1e4b709d88c"/>
    <ds:schemaRef ds:uri="5be3fbd2-fdb8-4a49-9853-a35d30352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0066B7-5EA7-4053-BF05-ED9D7FBC01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 (document)</Template>
  <TotalTime>1580</TotalTime>
  <Pages>1</Pages>
  <Words>559</Words>
  <Characters>3166</Characters>
  <Application>Microsoft Office Word</Application>
  <DocSecurity>0</DocSecurity>
  <Lines>166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Leading Energy Solutions</Company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Lacey Haggerty</dc:creator>
  <cp:keywords/>
  <dc:description/>
  <cp:lastModifiedBy>Marshall Quick</cp:lastModifiedBy>
  <cp:revision>8</cp:revision>
  <cp:lastPrinted>2026-06-08T21:52:00Z</cp:lastPrinted>
  <dcterms:created xsi:type="dcterms:W3CDTF">2026-05-19T19:16:00Z</dcterms:created>
  <dcterms:modified xsi:type="dcterms:W3CDTF">2026-06-09T00:28:00Z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0x0101004FA56DFBAE66C64B916AA0AB3BECC91B</vt:lpwstr>
  </property>
  <property fmtid="{D5CDD505-2E9C-101B-9397-08002B2CF9AE}" pid="3" name="MediaServiceImageTags">
    <vt:lpwstr/>
  </property>
</Properties>
</file>